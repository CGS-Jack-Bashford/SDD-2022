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50CFDBD7" w14:textId="77777777" w:rsidTr="00FB65B8">
        <w:tc>
          <w:tcPr>
            <w:tcW w:w="5395" w:type="dxa"/>
          </w:tcPr>
          <w:p w14:paraId="148C1BD5" w14:textId="77777777" w:rsidR="00A81248" w:rsidRPr="003A798E" w:rsidRDefault="00A81248" w:rsidP="00A81248">
            <w:pPr>
              <w:pStyle w:val="GraphicAnchor"/>
            </w:pPr>
          </w:p>
        </w:tc>
        <w:tc>
          <w:tcPr>
            <w:tcW w:w="5395" w:type="dxa"/>
          </w:tcPr>
          <w:p w14:paraId="5E146E14" w14:textId="77777777" w:rsidR="00A81248" w:rsidRPr="003A798E" w:rsidRDefault="00A81248" w:rsidP="00A81248">
            <w:pPr>
              <w:pStyle w:val="GraphicAnchor"/>
            </w:pPr>
          </w:p>
        </w:tc>
      </w:tr>
      <w:tr w:rsidR="00A81248" w:rsidRPr="003A798E" w14:paraId="6BF7A198" w14:textId="77777777" w:rsidTr="00FB65B8">
        <w:trPr>
          <w:trHeight w:val="2719"/>
        </w:trPr>
        <w:tc>
          <w:tcPr>
            <w:tcW w:w="5395" w:type="dxa"/>
          </w:tcPr>
          <w:p w14:paraId="5131BA7F" w14:textId="5827AB68" w:rsidR="00BA4002" w:rsidRPr="00BA4002" w:rsidRDefault="00BA4002" w:rsidP="00BA4002">
            <w:pPr>
              <w:pStyle w:val="Heading1"/>
            </w:pPr>
            <w:bookmarkStart w:id="0" w:name="_Toc89187814"/>
            <w:r>
              <w:t>HSC SDD</w:t>
            </w:r>
            <w:r>
              <w:br/>
              <w:t>STAGE 1&amp;2</w:t>
            </w:r>
            <w:bookmarkEnd w:id="0"/>
          </w:p>
        </w:tc>
        <w:tc>
          <w:tcPr>
            <w:tcW w:w="5395" w:type="dxa"/>
          </w:tcPr>
          <w:p w14:paraId="7BCC697C" w14:textId="77777777" w:rsidR="00A81248" w:rsidRPr="003A798E" w:rsidRDefault="00A81248"/>
        </w:tc>
      </w:tr>
      <w:tr w:rsidR="00A81248" w:rsidRPr="003A798E" w14:paraId="1DC27FCB" w14:textId="77777777" w:rsidTr="00FB65B8">
        <w:trPr>
          <w:trHeight w:val="8059"/>
        </w:trPr>
        <w:tc>
          <w:tcPr>
            <w:tcW w:w="5395" w:type="dxa"/>
          </w:tcPr>
          <w:p w14:paraId="15FF459F"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58900F78" wp14:editId="29AE649C">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ADC2501"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D1EB2E9" w14:textId="77777777" w:rsidR="00A81248" w:rsidRPr="003A798E" w:rsidRDefault="00A81248"/>
        </w:tc>
      </w:tr>
      <w:tr w:rsidR="00A81248" w:rsidRPr="003A798E" w14:paraId="3199958E" w14:textId="77777777" w:rsidTr="00FB65B8">
        <w:trPr>
          <w:trHeight w:val="1402"/>
        </w:trPr>
        <w:tc>
          <w:tcPr>
            <w:tcW w:w="5395" w:type="dxa"/>
          </w:tcPr>
          <w:p w14:paraId="294F5BEE" w14:textId="77777777" w:rsidR="00A81248" w:rsidRPr="003A798E" w:rsidRDefault="00A81248"/>
        </w:tc>
        <w:tc>
          <w:tcPr>
            <w:tcW w:w="5395" w:type="dxa"/>
          </w:tcPr>
          <w:p w14:paraId="64867BD8" w14:textId="361F8F5B" w:rsidR="00A81248" w:rsidRPr="003A798E" w:rsidRDefault="00BA4002" w:rsidP="00BA4002">
            <w:pPr>
              <w:pStyle w:val="Heading2"/>
              <w:spacing w:after="0"/>
            </w:pPr>
            <w:bookmarkStart w:id="1" w:name="_Toc89187815"/>
            <w:r>
              <w:t>Jack Bashford</w:t>
            </w:r>
            <w:bookmarkEnd w:id="1"/>
            <w:r w:rsidR="00C66528" w:rsidRPr="003A798E">
              <w:t xml:space="preserve"> </w:t>
            </w:r>
          </w:p>
          <w:p w14:paraId="0B3D981E" w14:textId="77777777" w:rsidR="00BA4002" w:rsidRDefault="00BA4002" w:rsidP="00BA4002">
            <w:pPr>
              <w:pStyle w:val="Heading2"/>
              <w:spacing w:after="0"/>
            </w:pPr>
            <w:bookmarkStart w:id="2" w:name="_Toc89187816"/>
            <w:r>
              <w:t>36238194</w:t>
            </w:r>
            <w:bookmarkEnd w:id="2"/>
          </w:p>
          <w:p w14:paraId="23D123C5" w14:textId="6E2B392E" w:rsidR="00BA4002" w:rsidRDefault="00BA4002" w:rsidP="00BA4002">
            <w:pPr>
              <w:pStyle w:val="Heading2"/>
              <w:spacing w:after="0"/>
            </w:pPr>
            <w:bookmarkStart w:id="3" w:name="_Toc89187817"/>
            <w:r>
              <w:t>38177</w:t>
            </w:r>
            <w:bookmarkEnd w:id="3"/>
          </w:p>
          <w:p w14:paraId="219CF232" w14:textId="77777777" w:rsidR="00BA4002" w:rsidRDefault="00BA4002" w:rsidP="00BA4002">
            <w:pPr>
              <w:pStyle w:val="Heading2"/>
              <w:spacing w:after="0"/>
            </w:pPr>
            <w:bookmarkStart w:id="4" w:name="_Toc89187818"/>
            <w:r>
              <w:t>IS1101 2021</w:t>
            </w:r>
            <w:bookmarkEnd w:id="4"/>
          </w:p>
          <w:p w14:paraId="164A0B20" w14:textId="1D043C16" w:rsidR="00A81248" w:rsidRPr="003A798E" w:rsidRDefault="00BA4002" w:rsidP="00BA4002">
            <w:pPr>
              <w:pStyle w:val="Heading2"/>
              <w:spacing w:after="0"/>
            </w:pPr>
            <w:bookmarkStart w:id="5" w:name="_Toc89187819"/>
            <w:r>
              <w:t>Maze Game</w:t>
            </w:r>
            <w:bookmarkEnd w:id="5"/>
          </w:p>
        </w:tc>
      </w:tr>
    </w:tbl>
    <w:p w14:paraId="4BD89C88" w14:textId="77777777" w:rsidR="00BA4002" w:rsidRPr="003A798E" w:rsidRDefault="00BA4002"/>
    <w:p w14:paraId="66EADAB4" w14:textId="77777777" w:rsidR="00BA4002" w:rsidRDefault="00BA4002">
      <w:r>
        <w:br w:type="page"/>
      </w:r>
    </w:p>
    <w:p w14:paraId="74AAD3E6" w14:textId="7B06B571" w:rsidR="00A81248" w:rsidRDefault="00C66528" w:rsidP="00BA4002">
      <w:pPr>
        <w:pStyle w:val="Heading1"/>
      </w:pPr>
      <w:bookmarkStart w:id="6" w:name="_Toc89187820"/>
      <w:r w:rsidRPr="003A798E">
        <w:rPr>
          <w:noProof/>
          <w:lang w:eastAsia="en-AU"/>
        </w:rPr>
        <w:lastRenderedPageBreak/>
        <mc:AlternateContent>
          <mc:Choice Requires="wps">
            <w:drawing>
              <wp:anchor distT="0" distB="0" distL="114300" distR="114300" simplePos="0" relativeHeight="251661312" behindDoc="1" locked="0" layoutInCell="1" allowOverlap="1" wp14:anchorId="0EBE2A03" wp14:editId="305E6D10">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050DB32E"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00BA4002">
        <w:t>Table of Contents</w:t>
      </w:r>
      <w:bookmarkEnd w:id="6"/>
    </w:p>
    <w:sdt>
      <w:sdtPr>
        <w:rPr>
          <w:sz w:val="20"/>
          <w:szCs w:val="20"/>
        </w:rPr>
        <w:id w:val="-1577979396"/>
        <w:docPartObj>
          <w:docPartGallery w:val="Table of Contents"/>
          <w:docPartUnique/>
        </w:docPartObj>
      </w:sdtPr>
      <w:sdtEndPr>
        <w:rPr>
          <w:rFonts w:asciiTheme="minorHAnsi" w:eastAsiaTheme="minorHAnsi" w:hAnsiTheme="minorHAnsi" w:cstheme="minorBidi"/>
          <w:b/>
          <w:bCs/>
          <w:noProof/>
          <w:color w:val="auto"/>
          <w:sz w:val="16"/>
          <w:szCs w:val="16"/>
        </w:rPr>
      </w:sdtEndPr>
      <w:sdtContent>
        <w:p w14:paraId="468749E1" w14:textId="7B8B0D20" w:rsidR="00B5024E" w:rsidRPr="00644760" w:rsidRDefault="00B5024E">
          <w:pPr>
            <w:pStyle w:val="TOCHeading"/>
            <w:rPr>
              <w:sz w:val="20"/>
              <w:szCs w:val="20"/>
            </w:rPr>
          </w:pPr>
          <w:r w:rsidRPr="00644760">
            <w:rPr>
              <w:sz w:val="20"/>
              <w:szCs w:val="20"/>
            </w:rPr>
            <w:t>Contents</w:t>
          </w:r>
        </w:p>
        <w:p w14:paraId="3FD80B8B" w14:textId="5A62529F" w:rsidR="00644760" w:rsidRPr="00644760" w:rsidRDefault="00B5024E">
          <w:pPr>
            <w:pStyle w:val="TOC1"/>
            <w:tabs>
              <w:tab w:val="right" w:leader="dot" w:pos="10790"/>
            </w:tabs>
            <w:rPr>
              <w:rFonts w:eastAsiaTheme="minorEastAsia"/>
              <w:noProof/>
              <w:sz w:val="14"/>
              <w:szCs w:val="14"/>
            </w:rPr>
          </w:pPr>
          <w:r w:rsidRPr="00644760">
            <w:rPr>
              <w:sz w:val="16"/>
              <w:szCs w:val="16"/>
            </w:rPr>
            <w:fldChar w:fldCharType="begin"/>
          </w:r>
          <w:r w:rsidRPr="00644760">
            <w:rPr>
              <w:sz w:val="16"/>
              <w:szCs w:val="16"/>
            </w:rPr>
            <w:instrText xml:space="preserve"> TOC \o "1-3" \h \z \u </w:instrText>
          </w:r>
          <w:r w:rsidRPr="00644760">
            <w:rPr>
              <w:sz w:val="16"/>
              <w:szCs w:val="16"/>
            </w:rPr>
            <w:fldChar w:fldCharType="separate"/>
          </w:r>
          <w:hyperlink w:anchor="_Toc89187814" w:history="1">
            <w:r w:rsidR="00644760" w:rsidRPr="00644760">
              <w:rPr>
                <w:rStyle w:val="Hyperlink"/>
                <w:noProof/>
                <w:sz w:val="16"/>
                <w:szCs w:val="16"/>
              </w:rPr>
              <w:t>HSC SDD STAGE 1&amp;2</w:t>
            </w:r>
            <w:r w:rsidR="00644760" w:rsidRPr="00644760">
              <w:rPr>
                <w:noProof/>
                <w:webHidden/>
                <w:sz w:val="16"/>
                <w:szCs w:val="16"/>
              </w:rPr>
              <w:tab/>
            </w:r>
            <w:r w:rsidR="00644760" w:rsidRPr="00644760">
              <w:rPr>
                <w:noProof/>
                <w:webHidden/>
                <w:sz w:val="16"/>
                <w:szCs w:val="16"/>
              </w:rPr>
              <w:fldChar w:fldCharType="begin"/>
            </w:r>
            <w:r w:rsidR="00644760" w:rsidRPr="00644760">
              <w:rPr>
                <w:noProof/>
                <w:webHidden/>
                <w:sz w:val="16"/>
                <w:szCs w:val="16"/>
              </w:rPr>
              <w:instrText xml:space="preserve"> PAGEREF _Toc89187814 \h </w:instrText>
            </w:r>
            <w:r w:rsidR="00644760" w:rsidRPr="00644760">
              <w:rPr>
                <w:noProof/>
                <w:webHidden/>
                <w:sz w:val="16"/>
                <w:szCs w:val="16"/>
              </w:rPr>
            </w:r>
            <w:r w:rsidR="00644760" w:rsidRPr="00644760">
              <w:rPr>
                <w:noProof/>
                <w:webHidden/>
                <w:sz w:val="16"/>
                <w:szCs w:val="16"/>
              </w:rPr>
              <w:fldChar w:fldCharType="separate"/>
            </w:r>
            <w:r w:rsidR="00644760" w:rsidRPr="00644760">
              <w:rPr>
                <w:noProof/>
                <w:webHidden/>
                <w:sz w:val="16"/>
                <w:szCs w:val="16"/>
              </w:rPr>
              <w:t>1</w:t>
            </w:r>
            <w:r w:rsidR="00644760" w:rsidRPr="00644760">
              <w:rPr>
                <w:noProof/>
                <w:webHidden/>
                <w:sz w:val="16"/>
                <w:szCs w:val="16"/>
              </w:rPr>
              <w:fldChar w:fldCharType="end"/>
            </w:r>
          </w:hyperlink>
        </w:p>
        <w:p w14:paraId="5E3FBBA5" w14:textId="5CA880B8" w:rsidR="00644760" w:rsidRPr="00644760" w:rsidRDefault="00644760">
          <w:pPr>
            <w:pStyle w:val="TOC2"/>
            <w:tabs>
              <w:tab w:val="right" w:leader="dot" w:pos="10790"/>
            </w:tabs>
            <w:rPr>
              <w:rFonts w:eastAsiaTheme="minorEastAsia"/>
              <w:noProof/>
              <w:sz w:val="14"/>
              <w:szCs w:val="14"/>
            </w:rPr>
          </w:pPr>
          <w:hyperlink w:anchor="_Toc89187815" w:history="1">
            <w:r w:rsidRPr="00644760">
              <w:rPr>
                <w:rStyle w:val="Hyperlink"/>
                <w:noProof/>
                <w:sz w:val="16"/>
                <w:szCs w:val="16"/>
              </w:rPr>
              <w:t>Jack Bashford</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_Toc89187815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4E0E9536" w14:textId="252975EC" w:rsidR="00644760" w:rsidRPr="00644760" w:rsidRDefault="00644760">
          <w:pPr>
            <w:pStyle w:val="TOC2"/>
            <w:tabs>
              <w:tab w:val="right" w:leader="dot" w:pos="10790"/>
            </w:tabs>
            <w:rPr>
              <w:rFonts w:eastAsiaTheme="minorEastAsia"/>
              <w:noProof/>
              <w:sz w:val="14"/>
              <w:szCs w:val="14"/>
            </w:rPr>
          </w:pPr>
          <w:hyperlink w:anchor="_Toc89187816" w:history="1">
            <w:r w:rsidRPr="00644760">
              <w:rPr>
                <w:rStyle w:val="Hyperlink"/>
                <w:noProof/>
                <w:sz w:val="16"/>
                <w:szCs w:val="16"/>
              </w:rPr>
              <w:t>36238194</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_Toc89187816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207F2484" w14:textId="3E1CFA57" w:rsidR="00644760" w:rsidRPr="00644760" w:rsidRDefault="00644760">
          <w:pPr>
            <w:pStyle w:val="TOC2"/>
            <w:tabs>
              <w:tab w:val="right" w:leader="dot" w:pos="10790"/>
            </w:tabs>
            <w:rPr>
              <w:rFonts w:eastAsiaTheme="minorEastAsia"/>
              <w:noProof/>
              <w:sz w:val="14"/>
              <w:szCs w:val="14"/>
            </w:rPr>
          </w:pPr>
          <w:hyperlink w:anchor="_Toc89187817" w:history="1">
            <w:r w:rsidRPr="00644760">
              <w:rPr>
                <w:rStyle w:val="Hyperlink"/>
                <w:noProof/>
                <w:sz w:val="16"/>
                <w:szCs w:val="16"/>
              </w:rPr>
              <w:t>38177</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_Toc89187817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48A8A502" w14:textId="00101E1A" w:rsidR="00644760" w:rsidRPr="00644760" w:rsidRDefault="00644760">
          <w:pPr>
            <w:pStyle w:val="TOC2"/>
            <w:tabs>
              <w:tab w:val="right" w:leader="dot" w:pos="10790"/>
            </w:tabs>
            <w:rPr>
              <w:rFonts w:eastAsiaTheme="minorEastAsia"/>
              <w:noProof/>
              <w:sz w:val="14"/>
              <w:szCs w:val="14"/>
            </w:rPr>
          </w:pPr>
          <w:hyperlink w:anchor="_Toc89187818" w:history="1">
            <w:r w:rsidRPr="00644760">
              <w:rPr>
                <w:rStyle w:val="Hyperlink"/>
                <w:noProof/>
                <w:sz w:val="16"/>
                <w:szCs w:val="16"/>
              </w:rPr>
              <w:t>IS1101 2021</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_Toc89187818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08CF1B64" w14:textId="1D320395" w:rsidR="00644760" w:rsidRPr="00644760" w:rsidRDefault="00644760">
          <w:pPr>
            <w:pStyle w:val="TOC2"/>
            <w:tabs>
              <w:tab w:val="right" w:leader="dot" w:pos="10790"/>
            </w:tabs>
            <w:rPr>
              <w:rFonts w:eastAsiaTheme="minorEastAsia"/>
              <w:noProof/>
              <w:sz w:val="14"/>
              <w:szCs w:val="14"/>
            </w:rPr>
          </w:pPr>
          <w:hyperlink w:anchor="_Toc89187819" w:history="1">
            <w:r w:rsidRPr="00644760">
              <w:rPr>
                <w:rStyle w:val="Hyperlink"/>
                <w:noProof/>
                <w:sz w:val="16"/>
                <w:szCs w:val="16"/>
              </w:rPr>
              <w:t>Maze 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_Toc89187819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0C5A80C1" w14:textId="583B122D" w:rsidR="00644760" w:rsidRPr="00644760" w:rsidRDefault="00644760">
          <w:pPr>
            <w:pStyle w:val="TOC1"/>
            <w:tabs>
              <w:tab w:val="right" w:leader="dot" w:pos="10790"/>
            </w:tabs>
            <w:rPr>
              <w:rFonts w:eastAsiaTheme="minorEastAsia"/>
              <w:noProof/>
              <w:sz w:val="14"/>
              <w:szCs w:val="14"/>
            </w:rPr>
          </w:pPr>
          <w:hyperlink w:anchor="_Toc89187820" w:history="1">
            <w:r w:rsidRPr="00644760">
              <w:rPr>
                <w:rStyle w:val="Hyperlink"/>
                <w:noProof/>
                <w:sz w:val="16"/>
                <w:szCs w:val="16"/>
              </w:rPr>
              <w:t>Table of Contents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_Toc89187820 \h </w:instrText>
            </w:r>
            <w:r w:rsidRPr="00644760">
              <w:rPr>
                <w:noProof/>
                <w:webHidden/>
                <w:sz w:val="16"/>
                <w:szCs w:val="16"/>
              </w:rPr>
            </w:r>
            <w:r w:rsidRPr="00644760">
              <w:rPr>
                <w:noProof/>
                <w:webHidden/>
                <w:sz w:val="16"/>
                <w:szCs w:val="16"/>
              </w:rPr>
              <w:fldChar w:fldCharType="separate"/>
            </w:r>
            <w:r w:rsidRPr="00644760">
              <w:rPr>
                <w:noProof/>
                <w:webHidden/>
                <w:sz w:val="16"/>
                <w:szCs w:val="16"/>
              </w:rPr>
              <w:t>2</w:t>
            </w:r>
            <w:r w:rsidRPr="00644760">
              <w:rPr>
                <w:noProof/>
                <w:webHidden/>
                <w:sz w:val="16"/>
                <w:szCs w:val="16"/>
              </w:rPr>
              <w:fldChar w:fldCharType="end"/>
            </w:r>
          </w:hyperlink>
        </w:p>
        <w:p w14:paraId="070A3326" w14:textId="163C70D9" w:rsidR="00644760" w:rsidRPr="00644760" w:rsidRDefault="00644760">
          <w:pPr>
            <w:pStyle w:val="TOC1"/>
            <w:tabs>
              <w:tab w:val="right" w:leader="dot" w:pos="10790"/>
            </w:tabs>
            <w:rPr>
              <w:rFonts w:eastAsiaTheme="minorEastAsia"/>
              <w:noProof/>
              <w:sz w:val="14"/>
              <w:szCs w:val="14"/>
            </w:rPr>
          </w:pPr>
          <w:hyperlink w:anchor="_Toc89187821" w:history="1">
            <w:r w:rsidRPr="00644760">
              <w:rPr>
                <w:rStyle w:val="Hyperlink"/>
                <w:noProof/>
                <w:sz w:val="16"/>
                <w:szCs w:val="16"/>
              </w:rPr>
              <w:t>Design Specifications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_Toc89187821 \h </w:instrText>
            </w:r>
            <w:r w:rsidRPr="00644760">
              <w:rPr>
                <w:noProof/>
                <w:webHidden/>
                <w:sz w:val="16"/>
                <w:szCs w:val="16"/>
              </w:rPr>
            </w:r>
            <w:r w:rsidRPr="00644760">
              <w:rPr>
                <w:noProof/>
                <w:webHidden/>
                <w:sz w:val="16"/>
                <w:szCs w:val="16"/>
              </w:rPr>
              <w:fldChar w:fldCharType="separate"/>
            </w:r>
            <w:r w:rsidRPr="00644760">
              <w:rPr>
                <w:noProof/>
                <w:webHidden/>
                <w:sz w:val="16"/>
                <w:szCs w:val="16"/>
              </w:rPr>
              <w:t>4</w:t>
            </w:r>
            <w:r w:rsidRPr="00644760">
              <w:rPr>
                <w:noProof/>
                <w:webHidden/>
                <w:sz w:val="16"/>
                <w:szCs w:val="16"/>
              </w:rPr>
              <w:fldChar w:fldCharType="end"/>
            </w:r>
          </w:hyperlink>
        </w:p>
        <w:p w14:paraId="2D58F3C6" w14:textId="406F988D" w:rsidR="00644760" w:rsidRPr="00644760" w:rsidRDefault="00644760">
          <w:pPr>
            <w:pStyle w:val="TOC2"/>
            <w:tabs>
              <w:tab w:val="right" w:leader="dot" w:pos="10790"/>
            </w:tabs>
            <w:rPr>
              <w:rFonts w:eastAsiaTheme="minorEastAsia"/>
              <w:noProof/>
              <w:sz w:val="14"/>
              <w:szCs w:val="14"/>
            </w:rPr>
          </w:pPr>
          <w:hyperlink w:anchor="_Toc89187822" w:history="1">
            <w:r w:rsidRPr="00644760">
              <w:rPr>
                <w:rStyle w:val="Hyperlink"/>
                <w:noProof/>
                <w:sz w:val="16"/>
                <w:szCs w:val="16"/>
              </w:rPr>
              <w:t>User’s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_Toc89187822 \h </w:instrText>
            </w:r>
            <w:r w:rsidRPr="00644760">
              <w:rPr>
                <w:noProof/>
                <w:webHidden/>
                <w:sz w:val="16"/>
                <w:szCs w:val="16"/>
              </w:rPr>
            </w:r>
            <w:r w:rsidRPr="00644760">
              <w:rPr>
                <w:noProof/>
                <w:webHidden/>
                <w:sz w:val="16"/>
                <w:szCs w:val="16"/>
              </w:rPr>
              <w:fldChar w:fldCharType="separate"/>
            </w:r>
            <w:r w:rsidRPr="00644760">
              <w:rPr>
                <w:noProof/>
                <w:webHidden/>
                <w:sz w:val="16"/>
                <w:szCs w:val="16"/>
              </w:rPr>
              <w:t>4</w:t>
            </w:r>
            <w:r w:rsidRPr="00644760">
              <w:rPr>
                <w:noProof/>
                <w:webHidden/>
                <w:sz w:val="16"/>
                <w:szCs w:val="16"/>
              </w:rPr>
              <w:fldChar w:fldCharType="end"/>
            </w:r>
          </w:hyperlink>
        </w:p>
        <w:p w14:paraId="488CCAE5" w14:textId="7799BF87" w:rsidR="00644760" w:rsidRPr="00644760" w:rsidRDefault="00644760">
          <w:pPr>
            <w:pStyle w:val="TOC2"/>
            <w:tabs>
              <w:tab w:val="right" w:leader="dot" w:pos="10790"/>
            </w:tabs>
            <w:rPr>
              <w:rFonts w:eastAsiaTheme="minorEastAsia"/>
              <w:noProof/>
              <w:sz w:val="14"/>
              <w:szCs w:val="14"/>
            </w:rPr>
          </w:pPr>
          <w:hyperlink w:anchor="_Toc89187823" w:history="1">
            <w:r w:rsidRPr="00644760">
              <w:rPr>
                <w:rStyle w:val="Hyperlink"/>
                <w:rFonts w:eastAsia="Times New Roman"/>
                <w:noProof/>
                <w:sz w:val="16"/>
                <w:szCs w:val="16"/>
              </w:rPr>
              <w:t>Developer’s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_Toc89187823 \h </w:instrText>
            </w:r>
            <w:r w:rsidRPr="00644760">
              <w:rPr>
                <w:noProof/>
                <w:webHidden/>
                <w:sz w:val="16"/>
                <w:szCs w:val="16"/>
              </w:rPr>
            </w:r>
            <w:r w:rsidRPr="00644760">
              <w:rPr>
                <w:noProof/>
                <w:webHidden/>
                <w:sz w:val="16"/>
                <w:szCs w:val="16"/>
              </w:rPr>
              <w:fldChar w:fldCharType="separate"/>
            </w:r>
            <w:r w:rsidRPr="00644760">
              <w:rPr>
                <w:noProof/>
                <w:webHidden/>
                <w:sz w:val="16"/>
                <w:szCs w:val="16"/>
              </w:rPr>
              <w:t>5</w:t>
            </w:r>
            <w:r w:rsidRPr="00644760">
              <w:rPr>
                <w:noProof/>
                <w:webHidden/>
                <w:sz w:val="16"/>
                <w:szCs w:val="16"/>
              </w:rPr>
              <w:fldChar w:fldCharType="end"/>
            </w:r>
          </w:hyperlink>
        </w:p>
        <w:p w14:paraId="5C509678" w14:textId="778BAE34" w:rsidR="00644760" w:rsidRPr="00644760" w:rsidRDefault="00644760">
          <w:pPr>
            <w:pStyle w:val="TOC1"/>
            <w:tabs>
              <w:tab w:val="right" w:leader="dot" w:pos="10790"/>
            </w:tabs>
            <w:rPr>
              <w:rFonts w:eastAsiaTheme="minorEastAsia"/>
              <w:noProof/>
              <w:sz w:val="14"/>
              <w:szCs w:val="14"/>
            </w:rPr>
          </w:pPr>
          <w:hyperlink w:anchor="_Toc89187824" w:history="1">
            <w:r w:rsidRPr="00644760">
              <w:rPr>
                <w:rStyle w:val="Hyperlink"/>
                <w:noProof/>
                <w:sz w:val="16"/>
                <w:szCs w:val="16"/>
              </w:rPr>
              <w:t>User Section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_Toc89187824 \h </w:instrText>
            </w:r>
            <w:r w:rsidRPr="00644760">
              <w:rPr>
                <w:noProof/>
                <w:webHidden/>
                <w:sz w:val="16"/>
                <w:szCs w:val="16"/>
              </w:rPr>
            </w:r>
            <w:r w:rsidRPr="00644760">
              <w:rPr>
                <w:noProof/>
                <w:webHidden/>
                <w:sz w:val="16"/>
                <w:szCs w:val="16"/>
              </w:rPr>
              <w:fldChar w:fldCharType="separate"/>
            </w:r>
            <w:r w:rsidRPr="00644760">
              <w:rPr>
                <w:noProof/>
                <w:webHidden/>
                <w:sz w:val="16"/>
                <w:szCs w:val="16"/>
              </w:rPr>
              <w:t>6</w:t>
            </w:r>
            <w:r w:rsidRPr="00644760">
              <w:rPr>
                <w:noProof/>
                <w:webHidden/>
                <w:sz w:val="16"/>
                <w:szCs w:val="16"/>
              </w:rPr>
              <w:fldChar w:fldCharType="end"/>
            </w:r>
          </w:hyperlink>
        </w:p>
        <w:p w14:paraId="1AA96D49" w14:textId="789F031B" w:rsidR="00644760" w:rsidRPr="00644760" w:rsidRDefault="00644760">
          <w:pPr>
            <w:pStyle w:val="TOC2"/>
            <w:tabs>
              <w:tab w:val="right" w:leader="dot" w:pos="10790"/>
            </w:tabs>
            <w:rPr>
              <w:rFonts w:eastAsiaTheme="minorEastAsia"/>
              <w:noProof/>
              <w:sz w:val="14"/>
              <w:szCs w:val="14"/>
            </w:rPr>
          </w:pPr>
          <w:hyperlink w:anchor="_Toc89187825" w:history="1">
            <w:r w:rsidRPr="00644760">
              <w:rPr>
                <w:rStyle w:val="Hyperlink"/>
                <w:noProof/>
                <w:sz w:val="16"/>
                <w:szCs w:val="16"/>
              </w:rPr>
              <w:t>Overview of the program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_Toc89187825 \h </w:instrText>
            </w:r>
            <w:r w:rsidRPr="00644760">
              <w:rPr>
                <w:noProof/>
                <w:webHidden/>
                <w:sz w:val="16"/>
                <w:szCs w:val="16"/>
              </w:rPr>
            </w:r>
            <w:r w:rsidRPr="00644760">
              <w:rPr>
                <w:noProof/>
                <w:webHidden/>
                <w:sz w:val="16"/>
                <w:szCs w:val="16"/>
              </w:rPr>
              <w:fldChar w:fldCharType="separate"/>
            </w:r>
            <w:r w:rsidRPr="00644760">
              <w:rPr>
                <w:noProof/>
                <w:webHidden/>
                <w:sz w:val="16"/>
                <w:szCs w:val="16"/>
              </w:rPr>
              <w:t>6</w:t>
            </w:r>
            <w:r w:rsidRPr="00644760">
              <w:rPr>
                <w:noProof/>
                <w:webHidden/>
                <w:sz w:val="16"/>
                <w:szCs w:val="16"/>
              </w:rPr>
              <w:fldChar w:fldCharType="end"/>
            </w:r>
          </w:hyperlink>
        </w:p>
        <w:p w14:paraId="70D24E60" w14:textId="24F471D3" w:rsidR="00644760" w:rsidRPr="00644760" w:rsidRDefault="00644760">
          <w:pPr>
            <w:pStyle w:val="TOC2"/>
            <w:tabs>
              <w:tab w:val="right" w:leader="dot" w:pos="10790"/>
            </w:tabs>
            <w:rPr>
              <w:rFonts w:eastAsiaTheme="minorEastAsia"/>
              <w:noProof/>
              <w:sz w:val="14"/>
              <w:szCs w:val="14"/>
            </w:rPr>
          </w:pPr>
          <w:hyperlink w:anchor="_Toc89187826" w:history="1">
            <w:r w:rsidRPr="00644760">
              <w:rPr>
                <w:rStyle w:val="Hyperlink"/>
                <w:rFonts w:eastAsia="Times New Roman"/>
                <w:noProof/>
                <w:sz w:val="16"/>
                <w:szCs w:val="16"/>
              </w:rPr>
              <w:t>Screen Designs and Descriptions of Screen Designs from User’s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_Toc89187826 \h </w:instrText>
            </w:r>
            <w:r w:rsidRPr="00644760">
              <w:rPr>
                <w:noProof/>
                <w:webHidden/>
                <w:sz w:val="16"/>
                <w:szCs w:val="16"/>
              </w:rPr>
            </w:r>
            <w:r w:rsidRPr="00644760">
              <w:rPr>
                <w:noProof/>
                <w:webHidden/>
                <w:sz w:val="16"/>
                <w:szCs w:val="16"/>
              </w:rPr>
              <w:fldChar w:fldCharType="separate"/>
            </w:r>
            <w:r w:rsidRPr="00644760">
              <w:rPr>
                <w:noProof/>
                <w:webHidden/>
                <w:sz w:val="16"/>
                <w:szCs w:val="16"/>
              </w:rPr>
              <w:t>7</w:t>
            </w:r>
            <w:r w:rsidRPr="00644760">
              <w:rPr>
                <w:noProof/>
                <w:webHidden/>
                <w:sz w:val="16"/>
                <w:szCs w:val="16"/>
              </w:rPr>
              <w:fldChar w:fldCharType="end"/>
            </w:r>
          </w:hyperlink>
        </w:p>
        <w:p w14:paraId="4F15B64E" w14:textId="52F064C6" w:rsidR="00644760" w:rsidRPr="00644760" w:rsidRDefault="00644760">
          <w:pPr>
            <w:pStyle w:val="TOC3"/>
            <w:tabs>
              <w:tab w:val="right" w:leader="dot" w:pos="10790"/>
            </w:tabs>
            <w:rPr>
              <w:rFonts w:eastAsiaTheme="minorEastAsia"/>
              <w:noProof/>
              <w:sz w:val="14"/>
              <w:szCs w:val="14"/>
            </w:rPr>
          </w:pPr>
          <w:hyperlink w:anchor="_Toc89187827" w:history="1">
            <w:r w:rsidRPr="00644760">
              <w:rPr>
                <w:rStyle w:val="Hyperlink"/>
                <w:noProof/>
                <w:sz w:val="16"/>
                <w:szCs w:val="16"/>
              </w:rPr>
              <w:t>Form 1: frmMain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_Toc89187827 \h </w:instrText>
            </w:r>
            <w:r w:rsidRPr="00644760">
              <w:rPr>
                <w:noProof/>
                <w:webHidden/>
                <w:sz w:val="16"/>
                <w:szCs w:val="16"/>
              </w:rPr>
            </w:r>
            <w:r w:rsidRPr="00644760">
              <w:rPr>
                <w:noProof/>
                <w:webHidden/>
                <w:sz w:val="16"/>
                <w:szCs w:val="16"/>
              </w:rPr>
              <w:fldChar w:fldCharType="separate"/>
            </w:r>
            <w:r w:rsidRPr="00644760">
              <w:rPr>
                <w:noProof/>
                <w:webHidden/>
                <w:sz w:val="16"/>
                <w:szCs w:val="16"/>
              </w:rPr>
              <w:t>7</w:t>
            </w:r>
            <w:r w:rsidRPr="00644760">
              <w:rPr>
                <w:noProof/>
                <w:webHidden/>
                <w:sz w:val="16"/>
                <w:szCs w:val="16"/>
              </w:rPr>
              <w:fldChar w:fldCharType="end"/>
            </w:r>
          </w:hyperlink>
        </w:p>
        <w:p w14:paraId="0EFFAAE0" w14:textId="1E22AE03" w:rsidR="00644760" w:rsidRPr="00644760" w:rsidRDefault="00644760">
          <w:pPr>
            <w:pStyle w:val="TOC3"/>
            <w:tabs>
              <w:tab w:val="right" w:leader="dot" w:pos="10790"/>
            </w:tabs>
            <w:rPr>
              <w:rFonts w:eastAsiaTheme="minorEastAsia"/>
              <w:noProof/>
              <w:sz w:val="14"/>
              <w:szCs w:val="14"/>
            </w:rPr>
          </w:pPr>
          <w:hyperlink w:anchor="_Toc89187828" w:history="1">
            <w:r w:rsidRPr="00644760">
              <w:rPr>
                <w:rStyle w:val="Hyperlink"/>
                <w:noProof/>
                <w:sz w:val="16"/>
                <w:szCs w:val="16"/>
              </w:rPr>
              <w:t>Form 2: frmInstructions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_Toc89187828 \h </w:instrText>
            </w:r>
            <w:r w:rsidRPr="00644760">
              <w:rPr>
                <w:noProof/>
                <w:webHidden/>
                <w:sz w:val="16"/>
                <w:szCs w:val="16"/>
              </w:rPr>
            </w:r>
            <w:r w:rsidRPr="00644760">
              <w:rPr>
                <w:noProof/>
                <w:webHidden/>
                <w:sz w:val="16"/>
                <w:szCs w:val="16"/>
              </w:rPr>
              <w:fldChar w:fldCharType="separate"/>
            </w:r>
            <w:r w:rsidRPr="00644760">
              <w:rPr>
                <w:noProof/>
                <w:webHidden/>
                <w:sz w:val="16"/>
                <w:szCs w:val="16"/>
              </w:rPr>
              <w:t>8</w:t>
            </w:r>
            <w:r w:rsidRPr="00644760">
              <w:rPr>
                <w:noProof/>
                <w:webHidden/>
                <w:sz w:val="16"/>
                <w:szCs w:val="16"/>
              </w:rPr>
              <w:fldChar w:fldCharType="end"/>
            </w:r>
          </w:hyperlink>
        </w:p>
        <w:p w14:paraId="014B135E" w14:textId="21D78AAE" w:rsidR="00644760" w:rsidRPr="00644760" w:rsidRDefault="00644760">
          <w:pPr>
            <w:pStyle w:val="TOC3"/>
            <w:tabs>
              <w:tab w:val="right" w:leader="dot" w:pos="10790"/>
            </w:tabs>
            <w:rPr>
              <w:rFonts w:eastAsiaTheme="minorEastAsia"/>
              <w:noProof/>
              <w:sz w:val="14"/>
              <w:szCs w:val="14"/>
            </w:rPr>
          </w:pPr>
          <w:hyperlink w:anchor="_Toc89187829" w:history="1">
            <w:r w:rsidRPr="00644760">
              <w:rPr>
                <w:rStyle w:val="Hyperlink"/>
                <w:noProof/>
                <w:sz w:val="16"/>
                <w:szCs w:val="16"/>
              </w:rPr>
              <w:t>Form 3: frmGame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_Toc89187829 \h </w:instrText>
            </w:r>
            <w:r w:rsidRPr="00644760">
              <w:rPr>
                <w:noProof/>
                <w:webHidden/>
                <w:sz w:val="16"/>
                <w:szCs w:val="16"/>
              </w:rPr>
            </w:r>
            <w:r w:rsidRPr="00644760">
              <w:rPr>
                <w:noProof/>
                <w:webHidden/>
                <w:sz w:val="16"/>
                <w:szCs w:val="16"/>
              </w:rPr>
              <w:fldChar w:fldCharType="separate"/>
            </w:r>
            <w:r w:rsidRPr="00644760">
              <w:rPr>
                <w:noProof/>
                <w:webHidden/>
                <w:sz w:val="16"/>
                <w:szCs w:val="16"/>
              </w:rPr>
              <w:t>9</w:t>
            </w:r>
            <w:r w:rsidRPr="00644760">
              <w:rPr>
                <w:noProof/>
                <w:webHidden/>
                <w:sz w:val="16"/>
                <w:szCs w:val="16"/>
              </w:rPr>
              <w:fldChar w:fldCharType="end"/>
            </w:r>
          </w:hyperlink>
        </w:p>
        <w:p w14:paraId="3832B545" w14:textId="4B9C8D07" w:rsidR="00644760" w:rsidRPr="00644760" w:rsidRDefault="00644760">
          <w:pPr>
            <w:pStyle w:val="TOC3"/>
            <w:tabs>
              <w:tab w:val="right" w:leader="dot" w:pos="10790"/>
            </w:tabs>
            <w:rPr>
              <w:rFonts w:eastAsiaTheme="minorEastAsia"/>
              <w:noProof/>
              <w:sz w:val="14"/>
              <w:szCs w:val="14"/>
            </w:rPr>
          </w:pPr>
          <w:hyperlink w:anchor="_Toc89187830" w:history="1">
            <w:r w:rsidRPr="00644760">
              <w:rPr>
                <w:rStyle w:val="Hyperlink"/>
                <w:noProof/>
                <w:sz w:val="16"/>
                <w:szCs w:val="16"/>
              </w:rPr>
              <w:t>Form 4: frmGameOver</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_Toc89187830 \h </w:instrText>
            </w:r>
            <w:r w:rsidRPr="00644760">
              <w:rPr>
                <w:noProof/>
                <w:webHidden/>
                <w:sz w:val="16"/>
                <w:szCs w:val="16"/>
              </w:rPr>
            </w:r>
            <w:r w:rsidRPr="00644760">
              <w:rPr>
                <w:noProof/>
                <w:webHidden/>
                <w:sz w:val="16"/>
                <w:szCs w:val="16"/>
              </w:rPr>
              <w:fldChar w:fldCharType="separate"/>
            </w:r>
            <w:r w:rsidRPr="00644760">
              <w:rPr>
                <w:noProof/>
                <w:webHidden/>
                <w:sz w:val="16"/>
                <w:szCs w:val="16"/>
              </w:rPr>
              <w:t>10</w:t>
            </w:r>
            <w:r w:rsidRPr="00644760">
              <w:rPr>
                <w:noProof/>
                <w:webHidden/>
                <w:sz w:val="16"/>
                <w:szCs w:val="16"/>
              </w:rPr>
              <w:fldChar w:fldCharType="end"/>
            </w:r>
          </w:hyperlink>
        </w:p>
        <w:p w14:paraId="0C60F3C9" w14:textId="53FE3012" w:rsidR="00644760" w:rsidRPr="00644760" w:rsidRDefault="00644760">
          <w:pPr>
            <w:pStyle w:val="TOC3"/>
            <w:tabs>
              <w:tab w:val="right" w:leader="dot" w:pos="10790"/>
            </w:tabs>
            <w:rPr>
              <w:rFonts w:eastAsiaTheme="minorEastAsia"/>
              <w:noProof/>
              <w:sz w:val="14"/>
              <w:szCs w:val="14"/>
            </w:rPr>
          </w:pPr>
          <w:hyperlink w:anchor="_Toc89187831" w:history="1">
            <w:r w:rsidRPr="00644760">
              <w:rPr>
                <w:rStyle w:val="Hyperlink"/>
                <w:noProof/>
                <w:sz w:val="16"/>
                <w:szCs w:val="16"/>
              </w:rPr>
              <w:t>Form 5: frmHighscores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_Toc89187831 \h </w:instrText>
            </w:r>
            <w:r w:rsidRPr="00644760">
              <w:rPr>
                <w:noProof/>
                <w:webHidden/>
                <w:sz w:val="16"/>
                <w:szCs w:val="16"/>
              </w:rPr>
            </w:r>
            <w:r w:rsidRPr="00644760">
              <w:rPr>
                <w:noProof/>
                <w:webHidden/>
                <w:sz w:val="16"/>
                <w:szCs w:val="16"/>
              </w:rPr>
              <w:fldChar w:fldCharType="separate"/>
            </w:r>
            <w:r w:rsidRPr="00644760">
              <w:rPr>
                <w:noProof/>
                <w:webHidden/>
                <w:sz w:val="16"/>
                <w:szCs w:val="16"/>
              </w:rPr>
              <w:t>11</w:t>
            </w:r>
            <w:r w:rsidRPr="00644760">
              <w:rPr>
                <w:noProof/>
                <w:webHidden/>
                <w:sz w:val="16"/>
                <w:szCs w:val="16"/>
              </w:rPr>
              <w:fldChar w:fldCharType="end"/>
            </w:r>
          </w:hyperlink>
        </w:p>
        <w:p w14:paraId="7E750B2E" w14:textId="14FE18D8" w:rsidR="00644760" w:rsidRPr="00644760" w:rsidRDefault="00644760">
          <w:pPr>
            <w:pStyle w:val="TOC1"/>
            <w:tabs>
              <w:tab w:val="right" w:leader="dot" w:pos="10790"/>
            </w:tabs>
            <w:rPr>
              <w:rFonts w:eastAsiaTheme="minorEastAsia"/>
              <w:noProof/>
              <w:sz w:val="14"/>
              <w:szCs w:val="14"/>
            </w:rPr>
          </w:pPr>
          <w:hyperlink w:anchor="_Toc89187832" w:history="1">
            <w:r w:rsidRPr="00644760">
              <w:rPr>
                <w:rStyle w:val="Hyperlink"/>
                <w:noProof/>
                <w:sz w:val="16"/>
                <w:szCs w:val="16"/>
              </w:rPr>
              <w:t>Developer Section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_Toc89187832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6B3AE782" w14:textId="595800AD" w:rsidR="00644760" w:rsidRPr="00644760" w:rsidRDefault="00644760">
          <w:pPr>
            <w:pStyle w:val="TOC2"/>
            <w:tabs>
              <w:tab w:val="right" w:leader="dot" w:pos="10790"/>
            </w:tabs>
            <w:rPr>
              <w:rFonts w:eastAsiaTheme="minorEastAsia"/>
              <w:noProof/>
              <w:sz w:val="14"/>
              <w:szCs w:val="14"/>
            </w:rPr>
          </w:pPr>
          <w:hyperlink w:anchor="_Toc89187833" w:history="1">
            <w:r w:rsidRPr="00644760">
              <w:rPr>
                <w:rStyle w:val="Hyperlink"/>
                <w:noProof/>
                <w:sz w:val="16"/>
                <w:szCs w:val="16"/>
              </w:rPr>
              <w:t>Level 1 Data Flow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_Toc89187833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4DD0538C" w14:textId="773BC38B" w:rsidR="00644760" w:rsidRPr="00644760" w:rsidRDefault="00644760">
          <w:pPr>
            <w:pStyle w:val="TOC3"/>
            <w:tabs>
              <w:tab w:val="right" w:leader="dot" w:pos="10790"/>
            </w:tabs>
            <w:rPr>
              <w:rFonts w:eastAsiaTheme="minorEastAsia"/>
              <w:noProof/>
              <w:sz w:val="14"/>
              <w:szCs w:val="14"/>
            </w:rPr>
          </w:pPr>
          <w:hyperlink w:anchor="_Toc89187834" w:history="1">
            <w:r w:rsidRPr="00644760">
              <w:rPr>
                <w:rStyle w:val="Hyperlink"/>
                <w:noProof/>
                <w:sz w:val="16"/>
                <w:szCs w:val="16"/>
              </w:rPr>
              <w:t>Description of Data Flow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_Toc89187834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4C21FC4C" w14:textId="13CBE43F" w:rsidR="00644760" w:rsidRPr="00644760" w:rsidRDefault="00644760">
          <w:pPr>
            <w:pStyle w:val="TOC2"/>
            <w:tabs>
              <w:tab w:val="right" w:leader="dot" w:pos="10790"/>
            </w:tabs>
            <w:rPr>
              <w:rFonts w:eastAsiaTheme="minorEastAsia"/>
              <w:noProof/>
              <w:sz w:val="14"/>
              <w:szCs w:val="14"/>
            </w:rPr>
          </w:pPr>
          <w:hyperlink w:anchor="_Toc89187835" w:history="1">
            <w:r w:rsidRPr="00644760">
              <w:rPr>
                <w:rStyle w:val="Hyperlink"/>
                <w:noProof/>
                <w:sz w:val="16"/>
                <w:szCs w:val="16"/>
              </w:rPr>
              <w:t>Data Structures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_Toc89187835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4ED8D2AA" w14:textId="430081DC" w:rsidR="00644760" w:rsidRPr="00644760" w:rsidRDefault="00644760">
          <w:pPr>
            <w:pStyle w:val="TOC3"/>
            <w:tabs>
              <w:tab w:val="right" w:leader="dot" w:pos="10790"/>
            </w:tabs>
            <w:rPr>
              <w:rFonts w:eastAsiaTheme="minorEastAsia"/>
              <w:noProof/>
              <w:sz w:val="14"/>
              <w:szCs w:val="14"/>
            </w:rPr>
          </w:pPr>
          <w:hyperlink w:anchor="_Toc89187836" w:history="1">
            <w:r w:rsidRPr="00644760">
              <w:rPr>
                <w:rStyle w:val="Hyperlink"/>
                <w:noProof/>
                <w:sz w:val="16"/>
                <w:szCs w:val="16"/>
              </w:rPr>
              <w:t>Arrays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_Toc89187836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6F16A28A" w14:textId="4A180281" w:rsidR="00644760" w:rsidRPr="00644760" w:rsidRDefault="00644760">
          <w:pPr>
            <w:pStyle w:val="TOC3"/>
            <w:tabs>
              <w:tab w:val="right" w:leader="dot" w:pos="10790"/>
            </w:tabs>
            <w:rPr>
              <w:rFonts w:eastAsiaTheme="minorEastAsia"/>
              <w:noProof/>
              <w:sz w:val="14"/>
              <w:szCs w:val="14"/>
            </w:rPr>
          </w:pPr>
          <w:hyperlink w:anchor="_Toc89187837" w:history="1">
            <w:r w:rsidRPr="00644760">
              <w:rPr>
                <w:rStyle w:val="Hyperlink"/>
                <w:noProof/>
                <w:sz w:val="16"/>
                <w:szCs w:val="16"/>
              </w:rPr>
              <w:t>Arrays of Records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_Toc89187837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52667FB8" w14:textId="47E689C5" w:rsidR="00644760" w:rsidRPr="00644760" w:rsidRDefault="00644760">
          <w:pPr>
            <w:pStyle w:val="TOC3"/>
            <w:tabs>
              <w:tab w:val="right" w:leader="dot" w:pos="10790"/>
            </w:tabs>
            <w:rPr>
              <w:rFonts w:eastAsiaTheme="minorEastAsia"/>
              <w:noProof/>
              <w:sz w:val="14"/>
              <w:szCs w:val="14"/>
            </w:rPr>
          </w:pPr>
          <w:hyperlink w:anchor="_Toc89187838" w:history="1">
            <w:r w:rsidRPr="00644760">
              <w:rPr>
                <w:rStyle w:val="Hyperlink"/>
                <w:noProof/>
                <w:sz w:val="16"/>
                <w:szCs w:val="16"/>
              </w:rPr>
              <w:t>Files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_Toc89187838 \h </w:instrText>
            </w:r>
            <w:r w:rsidRPr="00644760">
              <w:rPr>
                <w:noProof/>
                <w:webHidden/>
                <w:sz w:val="16"/>
                <w:szCs w:val="16"/>
              </w:rPr>
            </w:r>
            <w:r w:rsidRPr="00644760">
              <w:rPr>
                <w:noProof/>
                <w:webHidden/>
                <w:sz w:val="16"/>
                <w:szCs w:val="16"/>
              </w:rPr>
              <w:fldChar w:fldCharType="separate"/>
            </w:r>
            <w:r w:rsidRPr="00644760">
              <w:rPr>
                <w:noProof/>
                <w:webHidden/>
                <w:sz w:val="16"/>
                <w:szCs w:val="16"/>
              </w:rPr>
              <w:t>14</w:t>
            </w:r>
            <w:r w:rsidRPr="00644760">
              <w:rPr>
                <w:noProof/>
                <w:webHidden/>
                <w:sz w:val="16"/>
                <w:szCs w:val="16"/>
              </w:rPr>
              <w:fldChar w:fldCharType="end"/>
            </w:r>
          </w:hyperlink>
        </w:p>
        <w:p w14:paraId="413E8BC9" w14:textId="260997B6" w:rsidR="00644760" w:rsidRPr="00644760" w:rsidRDefault="00644760">
          <w:pPr>
            <w:pStyle w:val="TOC2"/>
            <w:tabs>
              <w:tab w:val="right" w:leader="dot" w:pos="10790"/>
            </w:tabs>
            <w:rPr>
              <w:rFonts w:eastAsiaTheme="minorEastAsia"/>
              <w:noProof/>
              <w:sz w:val="14"/>
              <w:szCs w:val="14"/>
            </w:rPr>
          </w:pPr>
          <w:hyperlink w:anchor="_Toc89187839" w:history="1">
            <w:r w:rsidRPr="00644760">
              <w:rPr>
                <w:rStyle w:val="Hyperlink"/>
                <w:noProof/>
                <w:sz w:val="16"/>
                <w:szCs w:val="16"/>
              </w:rPr>
              <w:t>Structure Chart</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_Toc89187839 \h </w:instrText>
            </w:r>
            <w:r w:rsidRPr="00644760">
              <w:rPr>
                <w:noProof/>
                <w:webHidden/>
                <w:sz w:val="16"/>
                <w:szCs w:val="16"/>
              </w:rPr>
            </w:r>
            <w:r w:rsidRPr="00644760">
              <w:rPr>
                <w:noProof/>
                <w:webHidden/>
                <w:sz w:val="16"/>
                <w:szCs w:val="16"/>
              </w:rPr>
              <w:fldChar w:fldCharType="separate"/>
            </w:r>
            <w:r w:rsidRPr="00644760">
              <w:rPr>
                <w:noProof/>
                <w:webHidden/>
                <w:sz w:val="16"/>
                <w:szCs w:val="16"/>
              </w:rPr>
              <w:t>15</w:t>
            </w:r>
            <w:r w:rsidRPr="00644760">
              <w:rPr>
                <w:noProof/>
                <w:webHidden/>
                <w:sz w:val="16"/>
                <w:szCs w:val="16"/>
              </w:rPr>
              <w:fldChar w:fldCharType="end"/>
            </w:r>
          </w:hyperlink>
        </w:p>
        <w:p w14:paraId="178584F9" w14:textId="1DEDC27C" w:rsidR="00644760" w:rsidRPr="00644760" w:rsidRDefault="00644760">
          <w:pPr>
            <w:pStyle w:val="TOC3"/>
            <w:tabs>
              <w:tab w:val="right" w:leader="dot" w:pos="10790"/>
            </w:tabs>
            <w:rPr>
              <w:rFonts w:eastAsiaTheme="minorEastAsia"/>
              <w:noProof/>
              <w:sz w:val="14"/>
              <w:szCs w:val="14"/>
            </w:rPr>
          </w:pPr>
          <w:hyperlink w:anchor="_Toc89187840" w:history="1">
            <w:r w:rsidRPr="00644760">
              <w:rPr>
                <w:rStyle w:val="Hyperlink"/>
                <w:noProof/>
                <w:sz w:val="16"/>
                <w:szCs w:val="16"/>
              </w:rPr>
              <w:t>MazeGame (main)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_Toc89187840 \h </w:instrText>
            </w:r>
            <w:r w:rsidRPr="00644760">
              <w:rPr>
                <w:noProof/>
                <w:webHidden/>
                <w:sz w:val="16"/>
                <w:szCs w:val="16"/>
              </w:rPr>
            </w:r>
            <w:r w:rsidRPr="00644760">
              <w:rPr>
                <w:noProof/>
                <w:webHidden/>
                <w:sz w:val="16"/>
                <w:szCs w:val="16"/>
              </w:rPr>
              <w:fldChar w:fldCharType="separate"/>
            </w:r>
            <w:r w:rsidRPr="00644760">
              <w:rPr>
                <w:noProof/>
                <w:webHidden/>
                <w:sz w:val="16"/>
                <w:szCs w:val="16"/>
              </w:rPr>
              <w:t>15</w:t>
            </w:r>
            <w:r w:rsidRPr="00644760">
              <w:rPr>
                <w:noProof/>
                <w:webHidden/>
                <w:sz w:val="16"/>
                <w:szCs w:val="16"/>
              </w:rPr>
              <w:fldChar w:fldCharType="end"/>
            </w:r>
          </w:hyperlink>
        </w:p>
        <w:p w14:paraId="784B0DF5" w14:textId="64C5BC8C" w:rsidR="00644760" w:rsidRPr="00644760" w:rsidRDefault="00644760">
          <w:pPr>
            <w:pStyle w:val="TOC3"/>
            <w:tabs>
              <w:tab w:val="right" w:leader="dot" w:pos="10790"/>
            </w:tabs>
            <w:rPr>
              <w:rFonts w:eastAsiaTheme="minorEastAsia"/>
              <w:noProof/>
              <w:sz w:val="14"/>
              <w:szCs w:val="14"/>
            </w:rPr>
          </w:pPr>
          <w:hyperlink w:anchor="_Toc89187841" w:history="1">
            <w:r w:rsidRPr="00644760">
              <w:rPr>
                <w:rStyle w:val="Hyperlink"/>
                <w:noProof/>
                <w:sz w:val="16"/>
                <w:szCs w:val="16"/>
              </w:rPr>
              <w:t>SetupGame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_Toc89187841 \h </w:instrText>
            </w:r>
            <w:r w:rsidRPr="00644760">
              <w:rPr>
                <w:noProof/>
                <w:webHidden/>
                <w:sz w:val="16"/>
                <w:szCs w:val="16"/>
              </w:rPr>
            </w:r>
            <w:r w:rsidRPr="00644760">
              <w:rPr>
                <w:noProof/>
                <w:webHidden/>
                <w:sz w:val="16"/>
                <w:szCs w:val="16"/>
              </w:rPr>
              <w:fldChar w:fldCharType="separate"/>
            </w:r>
            <w:r w:rsidRPr="00644760">
              <w:rPr>
                <w:noProof/>
                <w:webHidden/>
                <w:sz w:val="16"/>
                <w:szCs w:val="16"/>
              </w:rPr>
              <w:t>16</w:t>
            </w:r>
            <w:r w:rsidRPr="00644760">
              <w:rPr>
                <w:noProof/>
                <w:webHidden/>
                <w:sz w:val="16"/>
                <w:szCs w:val="16"/>
              </w:rPr>
              <w:fldChar w:fldCharType="end"/>
            </w:r>
          </w:hyperlink>
        </w:p>
        <w:p w14:paraId="72637779" w14:textId="616B89AE" w:rsidR="00644760" w:rsidRPr="00644760" w:rsidRDefault="00644760">
          <w:pPr>
            <w:pStyle w:val="TOC3"/>
            <w:tabs>
              <w:tab w:val="right" w:leader="dot" w:pos="10790"/>
            </w:tabs>
            <w:rPr>
              <w:rFonts w:eastAsiaTheme="minorEastAsia"/>
              <w:noProof/>
              <w:sz w:val="14"/>
              <w:szCs w:val="14"/>
            </w:rPr>
          </w:pPr>
          <w:hyperlink w:anchor="_Toc89187842" w:history="1">
            <w:r w:rsidRPr="00644760">
              <w:rPr>
                <w:rStyle w:val="Hyperlink"/>
                <w:noProof/>
                <w:sz w:val="16"/>
                <w:szCs w:val="16"/>
              </w:rPr>
              <w:t>PlayGame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_Toc89187842 \h </w:instrText>
            </w:r>
            <w:r w:rsidRPr="00644760">
              <w:rPr>
                <w:noProof/>
                <w:webHidden/>
                <w:sz w:val="16"/>
                <w:szCs w:val="16"/>
              </w:rPr>
            </w:r>
            <w:r w:rsidRPr="00644760">
              <w:rPr>
                <w:noProof/>
                <w:webHidden/>
                <w:sz w:val="16"/>
                <w:szCs w:val="16"/>
              </w:rPr>
              <w:fldChar w:fldCharType="separate"/>
            </w:r>
            <w:r w:rsidRPr="00644760">
              <w:rPr>
                <w:noProof/>
                <w:webHidden/>
                <w:sz w:val="16"/>
                <w:szCs w:val="16"/>
              </w:rPr>
              <w:t>17</w:t>
            </w:r>
            <w:r w:rsidRPr="00644760">
              <w:rPr>
                <w:noProof/>
                <w:webHidden/>
                <w:sz w:val="16"/>
                <w:szCs w:val="16"/>
              </w:rPr>
              <w:fldChar w:fldCharType="end"/>
            </w:r>
          </w:hyperlink>
        </w:p>
        <w:p w14:paraId="6CEB4661" w14:textId="09F36432" w:rsidR="00644760" w:rsidRPr="00644760" w:rsidRDefault="00644760">
          <w:pPr>
            <w:pStyle w:val="TOC3"/>
            <w:tabs>
              <w:tab w:val="right" w:leader="dot" w:pos="10790"/>
            </w:tabs>
            <w:rPr>
              <w:rFonts w:eastAsiaTheme="minorEastAsia"/>
              <w:noProof/>
              <w:sz w:val="14"/>
              <w:szCs w:val="14"/>
            </w:rPr>
          </w:pPr>
          <w:hyperlink w:anchor="_Toc89187843" w:history="1">
            <w:r w:rsidRPr="00644760">
              <w:rPr>
                <w:rStyle w:val="Hyperlink"/>
                <w:noProof/>
                <w:sz w:val="16"/>
                <w:szCs w:val="16"/>
              </w:rPr>
              <w:t>ScoreGame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_Toc89187843 \h </w:instrText>
            </w:r>
            <w:r w:rsidRPr="00644760">
              <w:rPr>
                <w:noProof/>
                <w:webHidden/>
                <w:sz w:val="16"/>
                <w:szCs w:val="16"/>
              </w:rPr>
            </w:r>
            <w:r w:rsidRPr="00644760">
              <w:rPr>
                <w:noProof/>
                <w:webHidden/>
                <w:sz w:val="16"/>
                <w:szCs w:val="16"/>
              </w:rPr>
              <w:fldChar w:fldCharType="separate"/>
            </w:r>
            <w:r w:rsidRPr="00644760">
              <w:rPr>
                <w:noProof/>
                <w:webHidden/>
                <w:sz w:val="16"/>
                <w:szCs w:val="16"/>
              </w:rPr>
              <w:t>18</w:t>
            </w:r>
            <w:r w:rsidRPr="00644760">
              <w:rPr>
                <w:noProof/>
                <w:webHidden/>
                <w:sz w:val="16"/>
                <w:szCs w:val="16"/>
              </w:rPr>
              <w:fldChar w:fldCharType="end"/>
            </w:r>
          </w:hyperlink>
        </w:p>
        <w:p w14:paraId="18F7E6F6" w14:textId="36716A91" w:rsidR="00644760" w:rsidRPr="00644760" w:rsidRDefault="00644760">
          <w:pPr>
            <w:pStyle w:val="TOC2"/>
            <w:tabs>
              <w:tab w:val="right" w:leader="dot" w:pos="10790"/>
            </w:tabs>
            <w:rPr>
              <w:rFonts w:eastAsiaTheme="minorEastAsia"/>
              <w:noProof/>
              <w:sz w:val="14"/>
              <w:szCs w:val="14"/>
            </w:rPr>
          </w:pPr>
          <w:hyperlink w:anchor="_Toc89187844" w:history="1">
            <w:r w:rsidRPr="00644760">
              <w:rPr>
                <w:rStyle w:val="Hyperlink"/>
                <w:noProof/>
                <w:sz w:val="16"/>
                <w:szCs w:val="16"/>
              </w:rPr>
              <w:t>Description of purpose of each module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_Toc89187844 \h </w:instrText>
            </w:r>
            <w:r w:rsidRPr="00644760">
              <w:rPr>
                <w:noProof/>
                <w:webHidden/>
                <w:sz w:val="16"/>
                <w:szCs w:val="16"/>
              </w:rPr>
            </w:r>
            <w:r w:rsidRPr="00644760">
              <w:rPr>
                <w:noProof/>
                <w:webHidden/>
                <w:sz w:val="16"/>
                <w:szCs w:val="16"/>
              </w:rPr>
              <w:fldChar w:fldCharType="separate"/>
            </w:r>
            <w:r w:rsidRPr="00644760">
              <w:rPr>
                <w:noProof/>
                <w:webHidden/>
                <w:sz w:val="16"/>
                <w:szCs w:val="16"/>
              </w:rPr>
              <w:t>19</w:t>
            </w:r>
            <w:r w:rsidRPr="00644760">
              <w:rPr>
                <w:noProof/>
                <w:webHidden/>
                <w:sz w:val="16"/>
                <w:szCs w:val="16"/>
              </w:rPr>
              <w:fldChar w:fldCharType="end"/>
            </w:r>
          </w:hyperlink>
        </w:p>
        <w:p w14:paraId="7964183F" w14:textId="654D1086" w:rsidR="00644760" w:rsidRPr="00644760" w:rsidRDefault="00644760">
          <w:pPr>
            <w:pStyle w:val="TOC2"/>
            <w:tabs>
              <w:tab w:val="right" w:leader="dot" w:pos="10790"/>
            </w:tabs>
            <w:rPr>
              <w:rFonts w:eastAsiaTheme="minorEastAsia"/>
              <w:noProof/>
              <w:sz w:val="14"/>
              <w:szCs w:val="14"/>
            </w:rPr>
          </w:pPr>
          <w:hyperlink w:anchor="_Toc89187845" w:history="1">
            <w:r w:rsidRPr="00644760">
              <w:rPr>
                <w:rStyle w:val="Hyperlink"/>
                <w:noProof/>
                <w:sz w:val="16"/>
                <w:szCs w:val="16"/>
              </w:rPr>
              <w:t>Function 1: validateName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_Toc89187845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10032186" w14:textId="2662DEE5" w:rsidR="00644760" w:rsidRPr="00644760" w:rsidRDefault="00644760">
          <w:pPr>
            <w:pStyle w:val="TOC3"/>
            <w:tabs>
              <w:tab w:val="right" w:leader="dot" w:pos="10790"/>
            </w:tabs>
            <w:rPr>
              <w:rFonts w:eastAsiaTheme="minorEastAsia"/>
              <w:noProof/>
              <w:sz w:val="14"/>
              <w:szCs w:val="14"/>
            </w:rPr>
          </w:pPr>
          <w:hyperlink w:anchor="_Toc89187846"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_Toc89187846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6329D63D" w14:textId="29268A0E" w:rsidR="00644760" w:rsidRPr="00644760" w:rsidRDefault="00644760">
          <w:pPr>
            <w:pStyle w:val="TOC3"/>
            <w:tabs>
              <w:tab w:val="right" w:leader="dot" w:pos="10790"/>
            </w:tabs>
            <w:rPr>
              <w:rFonts w:eastAsiaTheme="minorEastAsia"/>
              <w:noProof/>
              <w:sz w:val="14"/>
              <w:szCs w:val="14"/>
            </w:rPr>
          </w:pPr>
          <w:hyperlink w:anchor="_Toc89187847"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_Toc89187847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570CC3B7" w14:textId="56845CBC" w:rsidR="00644760" w:rsidRPr="00644760" w:rsidRDefault="00644760">
          <w:pPr>
            <w:pStyle w:val="TOC3"/>
            <w:tabs>
              <w:tab w:val="right" w:leader="dot" w:pos="10790"/>
            </w:tabs>
            <w:rPr>
              <w:rFonts w:eastAsiaTheme="minorEastAsia"/>
              <w:noProof/>
              <w:sz w:val="14"/>
              <w:szCs w:val="14"/>
            </w:rPr>
          </w:pPr>
          <w:hyperlink w:anchor="_Toc89187848"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_Toc89187848 \h </w:instrText>
            </w:r>
            <w:r w:rsidRPr="00644760">
              <w:rPr>
                <w:noProof/>
                <w:webHidden/>
                <w:sz w:val="16"/>
                <w:szCs w:val="16"/>
              </w:rPr>
            </w:r>
            <w:r w:rsidRPr="00644760">
              <w:rPr>
                <w:noProof/>
                <w:webHidden/>
                <w:sz w:val="16"/>
                <w:szCs w:val="16"/>
              </w:rPr>
              <w:fldChar w:fldCharType="separate"/>
            </w:r>
            <w:r w:rsidRPr="00644760">
              <w:rPr>
                <w:noProof/>
                <w:webHidden/>
                <w:sz w:val="16"/>
                <w:szCs w:val="16"/>
              </w:rPr>
              <w:t>23</w:t>
            </w:r>
            <w:r w:rsidRPr="00644760">
              <w:rPr>
                <w:noProof/>
                <w:webHidden/>
                <w:sz w:val="16"/>
                <w:szCs w:val="16"/>
              </w:rPr>
              <w:fldChar w:fldCharType="end"/>
            </w:r>
          </w:hyperlink>
        </w:p>
        <w:p w14:paraId="1FBD305B" w14:textId="5EE6F7E0" w:rsidR="00644760" w:rsidRPr="00644760" w:rsidRDefault="00644760">
          <w:pPr>
            <w:pStyle w:val="TOC2"/>
            <w:tabs>
              <w:tab w:val="right" w:leader="dot" w:pos="10790"/>
            </w:tabs>
            <w:rPr>
              <w:rFonts w:eastAsiaTheme="minorEastAsia"/>
              <w:noProof/>
              <w:sz w:val="14"/>
              <w:szCs w:val="14"/>
            </w:rPr>
          </w:pPr>
          <w:hyperlink w:anchor="_Toc89187849" w:history="1">
            <w:r w:rsidRPr="00644760">
              <w:rPr>
                <w:rStyle w:val="Hyperlink"/>
                <w:noProof/>
                <w:sz w:val="16"/>
                <w:szCs w:val="16"/>
              </w:rPr>
              <w:t>Function 2: generateSeed</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_Toc89187849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37F4C39D" w14:textId="02C5356B" w:rsidR="00644760" w:rsidRPr="00644760" w:rsidRDefault="00644760">
          <w:pPr>
            <w:pStyle w:val="TOC3"/>
            <w:tabs>
              <w:tab w:val="right" w:leader="dot" w:pos="10790"/>
            </w:tabs>
            <w:rPr>
              <w:rFonts w:eastAsiaTheme="minorEastAsia"/>
              <w:noProof/>
              <w:sz w:val="14"/>
              <w:szCs w:val="14"/>
            </w:rPr>
          </w:pPr>
          <w:hyperlink w:anchor="_Toc89187850"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_Toc89187850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44012C7C" w14:textId="3F987625" w:rsidR="00644760" w:rsidRPr="00644760" w:rsidRDefault="00644760">
          <w:pPr>
            <w:pStyle w:val="TOC3"/>
            <w:tabs>
              <w:tab w:val="right" w:leader="dot" w:pos="10790"/>
            </w:tabs>
            <w:rPr>
              <w:rFonts w:eastAsiaTheme="minorEastAsia"/>
              <w:noProof/>
              <w:sz w:val="14"/>
              <w:szCs w:val="14"/>
            </w:rPr>
          </w:pPr>
          <w:hyperlink w:anchor="_Toc89187851"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_Toc89187851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7C1471B3" w14:textId="3536F7E7" w:rsidR="00644760" w:rsidRPr="00644760" w:rsidRDefault="00644760">
          <w:pPr>
            <w:pStyle w:val="TOC3"/>
            <w:tabs>
              <w:tab w:val="right" w:leader="dot" w:pos="10790"/>
            </w:tabs>
            <w:rPr>
              <w:rFonts w:eastAsiaTheme="minorEastAsia"/>
              <w:noProof/>
              <w:sz w:val="14"/>
              <w:szCs w:val="14"/>
            </w:rPr>
          </w:pPr>
          <w:hyperlink w:anchor="_Toc89187852"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_Toc89187852 \h </w:instrText>
            </w:r>
            <w:r w:rsidRPr="00644760">
              <w:rPr>
                <w:noProof/>
                <w:webHidden/>
                <w:sz w:val="16"/>
                <w:szCs w:val="16"/>
              </w:rPr>
            </w:r>
            <w:r w:rsidRPr="00644760">
              <w:rPr>
                <w:noProof/>
                <w:webHidden/>
                <w:sz w:val="16"/>
                <w:szCs w:val="16"/>
              </w:rPr>
              <w:fldChar w:fldCharType="separate"/>
            </w:r>
            <w:r w:rsidRPr="00644760">
              <w:rPr>
                <w:noProof/>
                <w:webHidden/>
                <w:sz w:val="16"/>
                <w:szCs w:val="16"/>
              </w:rPr>
              <w:t>25</w:t>
            </w:r>
            <w:r w:rsidRPr="00644760">
              <w:rPr>
                <w:noProof/>
                <w:webHidden/>
                <w:sz w:val="16"/>
                <w:szCs w:val="16"/>
              </w:rPr>
              <w:fldChar w:fldCharType="end"/>
            </w:r>
          </w:hyperlink>
        </w:p>
        <w:p w14:paraId="375AEC5E" w14:textId="7A4B9C78" w:rsidR="00644760" w:rsidRPr="00644760" w:rsidRDefault="00644760">
          <w:pPr>
            <w:pStyle w:val="TOC2"/>
            <w:tabs>
              <w:tab w:val="right" w:leader="dot" w:pos="10790"/>
            </w:tabs>
            <w:rPr>
              <w:rFonts w:eastAsiaTheme="minorEastAsia"/>
              <w:noProof/>
              <w:sz w:val="14"/>
              <w:szCs w:val="14"/>
            </w:rPr>
          </w:pPr>
          <w:hyperlink w:anchor="_Toc89187853" w:history="1">
            <w:r w:rsidRPr="00644760">
              <w:rPr>
                <w:rStyle w:val="Hyperlink"/>
                <w:noProof/>
                <w:sz w:val="16"/>
                <w:szCs w:val="16"/>
              </w:rPr>
              <w:t>Subroutine: sortHighscores (and swap)</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_Toc89187853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362AB43B" w14:textId="6E05C425" w:rsidR="00644760" w:rsidRPr="00644760" w:rsidRDefault="00644760">
          <w:pPr>
            <w:pStyle w:val="TOC3"/>
            <w:tabs>
              <w:tab w:val="right" w:leader="dot" w:pos="10790"/>
            </w:tabs>
            <w:rPr>
              <w:rFonts w:eastAsiaTheme="minorEastAsia"/>
              <w:noProof/>
              <w:sz w:val="14"/>
              <w:szCs w:val="14"/>
            </w:rPr>
          </w:pPr>
          <w:hyperlink w:anchor="_Toc89187854"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_Toc89187854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1F510C5C" w14:textId="5EE2D00F" w:rsidR="00644760" w:rsidRPr="00644760" w:rsidRDefault="00644760">
          <w:pPr>
            <w:pStyle w:val="TOC3"/>
            <w:tabs>
              <w:tab w:val="right" w:leader="dot" w:pos="10790"/>
            </w:tabs>
            <w:rPr>
              <w:rFonts w:eastAsiaTheme="minorEastAsia"/>
              <w:noProof/>
              <w:sz w:val="14"/>
              <w:szCs w:val="14"/>
            </w:rPr>
          </w:pPr>
          <w:hyperlink w:anchor="_Toc89187855"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_Toc89187855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0353DF7F" w14:textId="71783B76" w:rsidR="00644760" w:rsidRPr="00644760" w:rsidRDefault="00644760">
          <w:pPr>
            <w:pStyle w:val="TOC3"/>
            <w:tabs>
              <w:tab w:val="right" w:leader="dot" w:pos="10790"/>
            </w:tabs>
            <w:rPr>
              <w:rFonts w:eastAsiaTheme="minorEastAsia"/>
              <w:noProof/>
              <w:sz w:val="14"/>
              <w:szCs w:val="14"/>
            </w:rPr>
          </w:pPr>
          <w:hyperlink w:anchor="_Toc89187856"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_Toc89187856 \h </w:instrText>
            </w:r>
            <w:r w:rsidRPr="00644760">
              <w:rPr>
                <w:noProof/>
                <w:webHidden/>
                <w:sz w:val="16"/>
                <w:szCs w:val="16"/>
              </w:rPr>
            </w:r>
            <w:r w:rsidRPr="00644760">
              <w:rPr>
                <w:noProof/>
                <w:webHidden/>
                <w:sz w:val="16"/>
                <w:szCs w:val="16"/>
              </w:rPr>
              <w:fldChar w:fldCharType="separate"/>
            </w:r>
            <w:r w:rsidRPr="00644760">
              <w:rPr>
                <w:noProof/>
                <w:webHidden/>
                <w:sz w:val="16"/>
                <w:szCs w:val="16"/>
              </w:rPr>
              <w:t>27</w:t>
            </w:r>
            <w:r w:rsidRPr="00644760">
              <w:rPr>
                <w:noProof/>
                <w:webHidden/>
                <w:sz w:val="16"/>
                <w:szCs w:val="16"/>
              </w:rPr>
              <w:fldChar w:fldCharType="end"/>
            </w:r>
          </w:hyperlink>
        </w:p>
        <w:p w14:paraId="6549C251" w14:textId="77777777" w:rsidR="00644760" w:rsidRDefault="00B5024E">
          <w:pPr>
            <w:rPr>
              <w:b/>
              <w:bCs/>
              <w:noProof/>
              <w:sz w:val="16"/>
              <w:szCs w:val="16"/>
            </w:rPr>
          </w:pPr>
          <w:r w:rsidRPr="00644760">
            <w:rPr>
              <w:b/>
              <w:bCs/>
              <w:noProof/>
              <w:sz w:val="16"/>
              <w:szCs w:val="16"/>
            </w:rPr>
            <w:fldChar w:fldCharType="end"/>
          </w:r>
        </w:p>
      </w:sdtContent>
    </w:sdt>
    <w:p w14:paraId="1189ADE1" w14:textId="2761E301" w:rsidR="00BA4002" w:rsidRDefault="00BA4002" w:rsidP="00BA4002">
      <w:pPr>
        <w:pStyle w:val="Heading1"/>
      </w:pPr>
      <w:bookmarkStart w:id="7" w:name="_Toc89187821"/>
      <w:r>
        <w:lastRenderedPageBreak/>
        <w:t>Design Specifications</w:t>
      </w:r>
      <w:bookmarkEnd w:id="7"/>
    </w:p>
    <w:p w14:paraId="714E5256" w14:textId="46EE424D" w:rsidR="00BA4002" w:rsidRPr="00BA4002" w:rsidRDefault="00BA4002" w:rsidP="00BA4002">
      <w:pPr>
        <w:pStyle w:val="Heading2"/>
      </w:pPr>
      <w:bookmarkStart w:id="8" w:name="_Toc89187822"/>
      <w:r w:rsidRPr="00BA4002">
        <w:t>User’s Perspective</w:t>
      </w:r>
      <w:bookmarkEnd w:id="8"/>
    </w:p>
    <w:p w14:paraId="7FBA12DA"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 will have three primary difficulties, with varying maze sizes (standard sizes of 10x10, 20x20, and 30x30, with a random choice of those three available as well).</w:t>
      </w:r>
    </w:p>
    <w:p w14:paraId="20723D31"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 main screen with access to the highscores, instructions, and gameplay screens will be available to view upon the initial launch of the program.</w:t>
      </w:r>
    </w:p>
    <w:p w14:paraId="59A24E5A"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An ending screen with access to the highscores and main screens will be available to view upon the conclusion of the game. This will display the time taken through the maze, and ask whether the player would like to view highscores, play again, or exit the game.</w:t>
      </w:r>
    </w:p>
    <w:p w14:paraId="42A4AC76"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 highscores screen will be available to view from the main screen and the ending screen. This will display the fastest times through a maze of the same size if playing with any of the three standard sizes (10x10, 20x20, 30x30).</w:t>
      </w:r>
    </w:p>
    <w:p w14:paraId="4278F592"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An instructions screen will be available to view from the main screen. This will display the instructions for playing the game.</w:t>
      </w:r>
    </w:p>
    <w:p w14:paraId="3571BF8D"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 gameplay screen will be available to view from the main screen. This will display the maze, user's position, and elapsed time throughout the game.</w:t>
      </w:r>
    </w:p>
    <w:p w14:paraId="67CE5212"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game's timer starts as soon as the maze is created and the user is able to interact with the game, and the timer ends as soon as the player reaches the finish cell of the maze.</w:t>
      </w:r>
    </w:p>
    <w:p w14:paraId="712F722C"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user can move their player through the maze with keyboard or mouse shortcuts. They will only be able to move into open cells, not cells blocked by walls or the edge of the maze.</w:t>
      </w:r>
    </w:p>
    <w:p w14:paraId="443C08EE"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user may choose to prematurely exit the maze, which will not allow the user to achieve a high score ranking position.</w:t>
      </w:r>
    </w:p>
    <w:p w14:paraId="6A5FE562" w14:textId="1F5C095F"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At the conclusion of each game, the user will be taken to the ending screen, and from there they will be able to view highscores and/or start a new game.</w:t>
      </w:r>
    </w:p>
    <w:p w14:paraId="28E04ADE" w14:textId="77777777" w:rsidR="00BA4002" w:rsidRDefault="00BA4002">
      <w:pPr>
        <w:rPr>
          <w:rFonts w:ascii="Arial" w:eastAsia="Times New Roman" w:hAnsi="Arial" w:cs="Arial"/>
          <w:color w:val="000000"/>
          <w:sz w:val="22"/>
          <w:szCs w:val="22"/>
        </w:rPr>
      </w:pPr>
      <w:r>
        <w:rPr>
          <w:rFonts w:ascii="Arial" w:hAnsi="Arial" w:cs="Arial"/>
          <w:color w:val="000000"/>
          <w:sz w:val="22"/>
          <w:szCs w:val="22"/>
        </w:rPr>
        <w:br w:type="page"/>
      </w:r>
    </w:p>
    <w:p w14:paraId="1B296D8A" w14:textId="0B3A10A7" w:rsidR="00BA4002" w:rsidRDefault="00BA4002" w:rsidP="00BA4002">
      <w:pPr>
        <w:pStyle w:val="Heading2"/>
        <w:rPr>
          <w:rFonts w:eastAsia="Times New Roman"/>
        </w:rPr>
      </w:pPr>
      <w:bookmarkStart w:id="9" w:name="_Toc89187823"/>
      <w:r>
        <w:rPr>
          <w:rFonts w:eastAsia="Times New Roman"/>
        </w:rPr>
        <w:lastRenderedPageBreak/>
        <w:t>Developer’s Perspective</w:t>
      </w:r>
      <w:bookmarkEnd w:id="9"/>
    </w:p>
    <w:p w14:paraId="62749B95" w14:textId="77777777" w:rsidR="00BA4002" w:rsidRPr="00BA4002" w:rsidRDefault="00BA4002" w:rsidP="00BA4002">
      <w:pPr>
        <w:pStyle w:val="NormalWeb"/>
        <w:numPr>
          <w:ilvl w:val="0"/>
          <w:numId w:val="3"/>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maze will be stored as a 2D array arrGameBoard, consisting of cells represented as integers.</w:t>
      </w:r>
    </w:p>
    <w:p w14:paraId="2E81862F"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Each cell will contain a binary number (0000-1111) which is the mask of the walls that are open on that cell (i.e. 0010 would mean the southern wall is open only).</w:t>
      </w:r>
    </w:p>
    <w:p w14:paraId="3A0597DC"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maze will be generated using a randomised algorithm that is based upon a seed (this seed can be used to predictively randomise the Randomize() function in VB.NET).</w:t>
      </w:r>
    </w:p>
    <w:p w14:paraId="039FA426"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This can be used to regenerate the same maze from a certain seed if the user wishes to re-play that maze. Note it will only work for mazes of the same dimensions, i.e. a smaller portion of a maze cannot be generated with a seed of a larger maze.</w:t>
      </w:r>
    </w:p>
    <w:p w14:paraId="1E68F563"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algorithm (recursive backtracking) creates a simply connected maze (i.e. it is made from branching passages and contains no loops) which is guaranteed to have a solution.</w:t>
      </w:r>
    </w:p>
    <w:p w14:paraId="3B9A978E"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player's position will be represented by a tuple playerPosition (Integer, Integer) of the x-y coordinates relative to the starting position / start cell. Each movement will change the relevant component direction's value within that tuple by a value of 1 or -1.</w:t>
      </w:r>
    </w:p>
    <w:p w14:paraId="34B4EC17"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 screen will be drawn using the Windows GDI+ graphics engine; this will allow for a range of shapes to be drawn, including pixel-by-pixel drawings.</w:t>
      </w:r>
    </w:p>
    <w:p w14:paraId="1BD20F77"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Each combination of walls and open sides will be drawn following the bitmask rules for each cell (this will only have to happen once at the start of the game, and will be a linear operation with a worst-case runtime complexity of O(4n) which is equivalent to O(n).</w:t>
      </w:r>
    </w:p>
    <w:p w14:paraId="64A80B4A"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When the game starts, the maze will be generated and drawn, the user will be drawn at the start cell, and the timer will begin as soon as the user is able to move.</w:t>
      </w:r>
    </w:p>
    <w:p w14:paraId="1DC60587"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timer will stop as soon as the user enters the final / winning square.</w:t>
      </w:r>
    </w:p>
    <w:p w14:paraId="50CED83F"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Upon each movement command, the game will either move the user in the requested direction if it's possible to do so, or nothing will occur as there is a wall or maze boundary.</w:t>
      </w:r>
    </w:p>
    <w:p w14:paraId="2A4AB850"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game's highscores will be represented within the game as an array of records for each maze size (it will be fetched upon loading of the highscores form, to avoid unnecessary lag and system resource usage when starting playing the game).</w:t>
      </w:r>
    </w:p>
    <w:p w14:paraId="0F8D9D39"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record recGameResult will be used to represent the result of a game, containing the player's name (String), the maze dimensions (Integer), the elapsed time in milliseconds (Integer), and the maze's seed (Integer). This is a 'temporary' record (i.e. a maximum of only one data item of this record type will exist at any point in time) as it's either discarded if not a highscore time, or its data is copied into a new recHighscore to be stored in the highscores.txt file and the recGameResult value is discarded. As such, it does not appear in any system models because it will be entirely contained within one subroutine (checkIfHighscore).</w:t>
      </w:r>
    </w:p>
    <w:p w14:paraId="46D5441C"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project as a whole will be constructed with the top-down development method, using the structured software development approach. This will ensure that the resulting program is sufficiently robust with no flaws upon usage, but is also clearly structured in a hierarchical manner within the source code.</w:t>
      </w:r>
    </w:p>
    <w:p w14:paraId="7EA2CD0B"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source code will contain both internal and intrinsic documentation to allow for maintenance and optimisation of the program or any of its submodules.</w:t>
      </w:r>
    </w:p>
    <w:p w14:paraId="46A12E42"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Each module will be extensively tested both in isolation and within the final program to ensure the quality of the resulting program.</w:t>
      </w:r>
    </w:p>
    <w:p w14:paraId="4D9D9DED" w14:textId="60E0486A" w:rsidR="00BA4002" w:rsidRDefault="00BA4002">
      <w:r>
        <w:br w:type="page"/>
      </w:r>
    </w:p>
    <w:p w14:paraId="1746F2E3" w14:textId="2F4836FC" w:rsidR="00BA4002" w:rsidRDefault="00BA4002" w:rsidP="00BA4002">
      <w:pPr>
        <w:pStyle w:val="Heading1"/>
      </w:pPr>
      <w:bookmarkStart w:id="10" w:name="_Toc89187824"/>
      <w:r>
        <w:lastRenderedPageBreak/>
        <w:t>User Section</w:t>
      </w:r>
      <w:bookmarkEnd w:id="10"/>
    </w:p>
    <w:p w14:paraId="007222E3" w14:textId="231486A1" w:rsidR="00BA4002" w:rsidRDefault="00BA4002" w:rsidP="00BA4002">
      <w:pPr>
        <w:pStyle w:val="Heading2"/>
      </w:pPr>
      <w:bookmarkStart w:id="11" w:name="_Toc89187825"/>
      <w:r>
        <w:t>Overview of the program</w:t>
      </w:r>
      <w:bookmarkEnd w:id="11"/>
    </w:p>
    <w:p w14:paraId="734F69F9" w14:textId="77777777" w:rsidR="00E842FA" w:rsidRDefault="00FC16E4" w:rsidP="00E842FA">
      <w:pPr>
        <w:spacing w:after="240"/>
        <w:rPr>
          <w:rFonts w:eastAsia="Times New Roman" w:cs="Times New Roman"/>
        </w:rPr>
      </w:pPr>
      <w:r w:rsidRPr="00FC16E4">
        <w:rPr>
          <w:rFonts w:eastAsia="Times New Roman" w:cs="Arial"/>
          <w:color w:val="000000"/>
        </w:rPr>
        <w:t>Maze Game is a single player game where the player is provided with a randomly generated, square-shaped maze containing a starting point and ending point. The objective is to navigate through the maze from the start to the end in the fastest possible time.</w:t>
      </w:r>
    </w:p>
    <w:p w14:paraId="609EA90E" w14:textId="2473389B" w:rsidR="00FC16E4" w:rsidRPr="00E842FA" w:rsidRDefault="00FC16E4" w:rsidP="00E842FA">
      <w:pPr>
        <w:spacing w:after="240"/>
        <w:rPr>
          <w:rFonts w:eastAsia="Times New Roman" w:cs="Times New Roman"/>
        </w:rPr>
      </w:pPr>
      <w:r w:rsidRPr="00FC16E4">
        <w:rPr>
          <w:rFonts w:eastAsia="Times New Roman" w:cs="Arial"/>
          <w:color w:val="000000"/>
        </w:rPr>
        <w:t>After entering their name and selecting their maze size (and optionally a set seed), the maze will be generated and the player will be able to begin playing the game.</w:t>
      </w:r>
    </w:p>
    <w:p w14:paraId="41C8773F" w14:textId="77777777" w:rsidR="00FC16E4" w:rsidRPr="00FC16E4" w:rsidRDefault="00FC16E4" w:rsidP="00E842FA">
      <w:pPr>
        <w:spacing w:after="240"/>
        <w:rPr>
          <w:rFonts w:eastAsia="Times New Roman" w:cs="Times New Roman"/>
        </w:rPr>
      </w:pPr>
      <w:r w:rsidRPr="00FC16E4">
        <w:rPr>
          <w:rFonts w:eastAsia="Times New Roman" w:cs="Arial"/>
          <w:color w:val="000000"/>
        </w:rPr>
        <w:t>The player's choices at each stage of the game are to move up, down, left, or right. The player is not able to move into a cell that is blocked from their current cell by a wall, nor are they allowed to move outside of the maze. </w:t>
      </w:r>
    </w:p>
    <w:p w14:paraId="657D99DD" w14:textId="771E0FD0" w:rsidR="00FC16E4" w:rsidRDefault="00FC16E4" w:rsidP="00E842FA">
      <w:pPr>
        <w:spacing w:after="240"/>
        <w:rPr>
          <w:rFonts w:eastAsia="Times New Roman" w:cs="Arial"/>
          <w:color w:val="000000"/>
        </w:rPr>
      </w:pPr>
      <w:r w:rsidRPr="00FC16E4">
        <w:rPr>
          <w:rFonts w:eastAsia="Times New Roman" w:cs="Arial"/>
          <w:color w:val="000000"/>
        </w:rPr>
        <w:t>Once the player enters the maze and is able to move, their timer starts. The timer will end once they enter the final goal square of the maze. From there, they will be able to view the previous fastest times for that maze size in the highscores screen.</w:t>
      </w:r>
    </w:p>
    <w:p w14:paraId="57518823" w14:textId="77777777" w:rsidR="00FC16E4" w:rsidRDefault="00FC16E4">
      <w:pPr>
        <w:rPr>
          <w:rFonts w:eastAsia="Times New Roman" w:cs="Arial"/>
          <w:color w:val="000000"/>
        </w:rPr>
      </w:pPr>
      <w:r>
        <w:rPr>
          <w:rFonts w:eastAsia="Times New Roman" w:cs="Arial"/>
          <w:color w:val="000000"/>
        </w:rPr>
        <w:br w:type="page"/>
      </w:r>
    </w:p>
    <w:p w14:paraId="2F1F7E70" w14:textId="40DA17AF" w:rsidR="00E842FA" w:rsidRDefault="00E842FA" w:rsidP="00E842FA">
      <w:pPr>
        <w:pStyle w:val="Heading2"/>
        <w:rPr>
          <w:rFonts w:eastAsia="Times New Roman"/>
        </w:rPr>
      </w:pPr>
      <w:bookmarkStart w:id="12" w:name="_Toc89187826"/>
      <w:r>
        <w:rPr>
          <w:rFonts w:eastAsia="Times New Roman"/>
        </w:rPr>
        <w:lastRenderedPageBreak/>
        <w:t>Screen Designs and Descriptions of Screen Designs from User’s Perspective</w:t>
      </w:r>
      <w:bookmarkEnd w:id="12"/>
    </w:p>
    <w:p w14:paraId="09CB5B16" w14:textId="12298C68" w:rsidR="008C473D" w:rsidRDefault="008C473D" w:rsidP="008C473D">
      <w:r>
        <w:t xml:space="preserve">An interactive prototype can be found at: </w:t>
      </w:r>
      <w:hyperlink r:id="rId11" w:history="1">
        <w:r w:rsidRPr="009E0AC6">
          <w:rPr>
            <w:rStyle w:val="Hyperlink"/>
          </w:rPr>
          <w:t>https://cgs-jack-bashford.github.io/maze-game-screen-designs</w:t>
        </w:r>
      </w:hyperlink>
    </w:p>
    <w:p w14:paraId="26963CE1" w14:textId="6CAA4A9E" w:rsidR="00E842FA" w:rsidRPr="00E842FA" w:rsidRDefault="00E842FA" w:rsidP="00E842FA">
      <w:pPr>
        <w:pStyle w:val="Heading3"/>
      </w:pPr>
      <w:bookmarkStart w:id="13" w:name="_Toc89187827"/>
      <w:r>
        <w:t>Form 1: frmMain</w:t>
      </w:r>
      <w:bookmarkEnd w:id="13"/>
    </w:p>
    <w:p w14:paraId="5E54BAE3" w14:textId="6C7CE0B7" w:rsidR="00E842FA" w:rsidRDefault="00E842FA" w:rsidP="00B243C8">
      <w:pPr>
        <w:jc w:val="center"/>
      </w:pPr>
      <w:r w:rsidRPr="00C641DC">
        <w:drawing>
          <wp:inline distT="0" distB="0" distL="0" distR="0" wp14:anchorId="00EBE80A" wp14:editId="7DEAED18">
            <wp:extent cx="4507992" cy="253288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7992" cy="2532888"/>
                    </a:xfrm>
                    <a:prstGeom prst="rect">
                      <a:avLst/>
                    </a:prstGeom>
                    <a:noFill/>
                    <a:ln>
                      <a:noFill/>
                    </a:ln>
                  </pic:spPr>
                </pic:pic>
              </a:graphicData>
            </a:graphic>
          </wp:inline>
        </w:drawing>
      </w:r>
    </w:p>
    <w:p w14:paraId="0DC5C5CB" w14:textId="033559D3"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641DC" w14:paraId="5597AF69" w14:textId="77777777" w:rsidTr="00E35CE5">
        <w:tc>
          <w:tcPr>
            <w:tcW w:w="5395" w:type="dxa"/>
          </w:tcPr>
          <w:p w14:paraId="36FB2393" w14:textId="133D1D8F" w:rsidR="00E842FA" w:rsidRDefault="00E842FA" w:rsidP="00E842FA">
            <w:r>
              <w:rPr>
                <w:noProof/>
              </w:rPr>
              <w:drawing>
                <wp:inline distT="0" distB="0" distL="0" distR="0" wp14:anchorId="67B07F4A" wp14:editId="454D2E9F">
                  <wp:extent cx="3248025" cy="18999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5B909B03" w14:textId="42E2BA1B" w:rsidR="00E842FA" w:rsidRDefault="00C641DC" w:rsidP="00E842FA">
            <w:r>
              <w:rPr>
                <w:noProof/>
              </w:rPr>
              <w:drawing>
                <wp:inline distT="0" distB="0" distL="0" distR="0" wp14:anchorId="0F0A6B4A" wp14:editId="0EDB40D3">
                  <wp:extent cx="326199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64828" cy="1868521"/>
                          </a:xfrm>
                          <a:prstGeom prst="rect">
                            <a:avLst/>
                          </a:prstGeom>
                          <a:noFill/>
                          <a:ln>
                            <a:noFill/>
                          </a:ln>
                        </pic:spPr>
                      </pic:pic>
                    </a:graphicData>
                  </a:graphic>
                </wp:inline>
              </w:drawing>
            </w:r>
          </w:p>
        </w:tc>
      </w:tr>
      <w:tr w:rsidR="00C641DC" w14:paraId="7AA0ABF7" w14:textId="77777777" w:rsidTr="00E35CE5">
        <w:tc>
          <w:tcPr>
            <w:tcW w:w="5395" w:type="dxa"/>
          </w:tcPr>
          <w:p w14:paraId="37312982" w14:textId="3018F757" w:rsidR="00E842FA" w:rsidRPr="00C641DC" w:rsidRDefault="00C641DC" w:rsidP="00E842FA">
            <w:r>
              <w:rPr>
                <w:noProof/>
              </w:rPr>
              <w:drawing>
                <wp:inline distT="0" distB="0" distL="0" distR="0" wp14:anchorId="48D5821F" wp14:editId="41EDBDF9">
                  <wp:extent cx="3248025" cy="18999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74123C50" w14:textId="773C8649" w:rsidR="00E842FA" w:rsidRDefault="00C641DC" w:rsidP="00E842FA">
            <w:r>
              <w:rPr>
                <w:noProof/>
              </w:rPr>
              <w:drawing>
                <wp:inline distT="0" distB="0" distL="0" distR="0" wp14:anchorId="67F891E8" wp14:editId="460266FE">
                  <wp:extent cx="3248025" cy="18999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r>
    </w:tbl>
    <w:p w14:paraId="00CC8DD5" w14:textId="77777777" w:rsidR="00E35CE5" w:rsidRDefault="00E35CE5" w:rsidP="00B243C8"/>
    <w:p w14:paraId="39880EFA" w14:textId="61E09BF9" w:rsidR="00B243C8" w:rsidRDefault="00B243C8" w:rsidP="00B243C8">
      <w:r w:rsidRPr="00B243C8">
        <w:t>This form is initially shown to the player when the game starts. It allows them to select a difficulty (10x10, 20x20, 30x30, or a random selection of those), access the Instructions and Highscores screens (frmInstructions and frmHighscores respectively), and start the game (which will only occur if the player's name is valid [alphanumeric and underscores from 1-16 characters]).</w:t>
      </w:r>
    </w:p>
    <w:p w14:paraId="0470437C" w14:textId="7398F70F" w:rsidR="00887281" w:rsidRDefault="00887281" w:rsidP="00887281">
      <w:pPr>
        <w:pStyle w:val="Heading3"/>
      </w:pPr>
      <w:bookmarkStart w:id="14" w:name="_Toc89187828"/>
      <w:r>
        <w:lastRenderedPageBreak/>
        <w:t>Form 2: frmInstructions</w:t>
      </w:r>
      <w:bookmarkEnd w:id="14"/>
    </w:p>
    <w:p w14:paraId="4E4AE2AD" w14:textId="04B786BB" w:rsidR="00887281" w:rsidRDefault="00E35CE5" w:rsidP="00E35CE5">
      <w:pPr>
        <w:jc w:val="center"/>
      </w:pPr>
      <w:r w:rsidRPr="00C641DC">
        <w:drawing>
          <wp:inline distT="0" distB="0" distL="0" distR="0" wp14:anchorId="6846AE33" wp14:editId="6D80E3FE">
            <wp:extent cx="4502912" cy="2532888"/>
            <wp:effectExtent l="0" t="0" r="0" b="127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0FB8665D" w14:textId="303BBAA1" w:rsidR="00E35CE5" w:rsidRDefault="00E35CE5" w:rsidP="00887281"/>
    <w:p w14:paraId="6D2C8C14" w14:textId="7D29ABC7" w:rsidR="00E35CE5" w:rsidRDefault="00E35CE5" w:rsidP="00E35CE5">
      <w:r>
        <w:t xml:space="preserve">This form allows the player to view the game's instructions from within the game; in particular, it provides information about the rules/objective of the game, as well as how to use the seeding functionality in the game. It then allows the player to </w:t>
      </w:r>
      <w:r>
        <w:t>return</w:t>
      </w:r>
      <w:r>
        <w:t xml:space="preserve"> to the main screen.</w:t>
      </w:r>
    </w:p>
    <w:p w14:paraId="42AFFBC3" w14:textId="77777777" w:rsidR="00E35CE5" w:rsidRDefault="00E35CE5">
      <w:r>
        <w:br w:type="page"/>
      </w:r>
    </w:p>
    <w:p w14:paraId="55BF4BA6" w14:textId="74D38578" w:rsidR="00E35CE5" w:rsidRPr="00E842FA" w:rsidRDefault="00E35CE5" w:rsidP="00E35CE5">
      <w:pPr>
        <w:pStyle w:val="Heading3"/>
      </w:pPr>
      <w:bookmarkStart w:id="15" w:name="_Toc89187829"/>
      <w:r>
        <w:lastRenderedPageBreak/>
        <w:t xml:space="preserve">Form </w:t>
      </w:r>
      <w:r>
        <w:t>3</w:t>
      </w:r>
      <w:r>
        <w:t>: frm</w:t>
      </w:r>
      <w:r>
        <w:t>Game</w:t>
      </w:r>
      <w:bookmarkEnd w:id="15"/>
    </w:p>
    <w:p w14:paraId="26C5F879" w14:textId="77777777" w:rsidR="00E35CE5" w:rsidRDefault="00E35CE5" w:rsidP="00E35CE5">
      <w:pPr>
        <w:jc w:val="center"/>
      </w:pPr>
      <w:r w:rsidRPr="00C641DC">
        <w:drawing>
          <wp:inline distT="0" distB="0" distL="0" distR="0" wp14:anchorId="2F8438B3" wp14:editId="0B9AB4D9">
            <wp:extent cx="4502912" cy="2532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3D9F348"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62AB0695" w14:textId="77777777" w:rsidTr="004C5707">
        <w:tc>
          <w:tcPr>
            <w:tcW w:w="5395" w:type="dxa"/>
          </w:tcPr>
          <w:p w14:paraId="2B56C2E9" w14:textId="77777777" w:rsidR="00E35CE5" w:rsidRDefault="00E35CE5" w:rsidP="004C5707">
            <w:r>
              <w:rPr>
                <w:noProof/>
              </w:rPr>
              <w:drawing>
                <wp:inline distT="0" distB="0" distL="0" distR="0" wp14:anchorId="0F0B588D" wp14:editId="230F857C">
                  <wp:extent cx="3262597" cy="1835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c>
          <w:tcPr>
            <w:tcW w:w="5395" w:type="dxa"/>
          </w:tcPr>
          <w:p w14:paraId="3A802F80" w14:textId="77777777" w:rsidR="00E35CE5" w:rsidRDefault="00E35CE5" w:rsidP="004C5707">
            <w:r>
              <w:rPr>
                <w:noProof/>
              </w:rPr>
              <w:drawing>
                <wp:inline distT="0" distB="0" distL="0" distR="0" wp14:anchorId="52AA4DA2" wp14:editId="55F548A8">
                  <wp:extent cx="3264828" cy="183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64828" cy="1836465"/>
                          </a:xfrm>
                          <a:prstGeom prst="rect">
                            <a:avLst/>
                          </a:prstGeom>
                          <a:noFill/>
                          <a:ln>
                            <a:noFill/>
                          </a:ln>
                        </pic:spPr>
                      </pic:pic>
                    </a:graphicData>
                  </a:graphic>
                </wp:inline>
              </w:drawing>
            </w:r>
          </w:p>
        </w:tc>
      </w:tr>
      <w:tr w:rsidR="00E35CE5" w14:paraId="7C02F421" w14:textId="77777777" w:rsidTr="004954E3">
        <w:tc>
          <w:tcPr>
            <w:tcW w:w="10790" w:type="dxa"/>
            <w:gridSpan w:val="2"/>
          </w:tcPr>
          <w:p w14:paraId="6814AB77" w14:textId="484CBF5B" w:rsidR="00E35CE5" w:rsidRDefault="00E35CE5" w:rsidP="00E35CE5">
            <w:pPr>
              <w:jc w:val="center"/>
            </w:pPr>
            <w:r>
              <w:rPr>
                <w:noProof/>
              </w:rPr>
              <w:drawing>
                <wp:inline distT="0" distB="0" distL="0" distR="0" wp14:anchorId="0E66BED3" wp14:editId="262057BF">
                  <wp:extent cx="3262597" cy="1835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r>
    </w:tbl>
    <w:p w14:paraId="185C9884" w14:textId="77777777" w:rsidR="00E35CE5" w:rsidRDefault="00E35CE5" w:rsidP="00E35CE5"/>
    <w:p w14:paraId="3353C39D" w14:textId="702ABC3A" w:rsidR="00E35CE5" w:rsidRDefault="00E35CE5" w:rsidP="00E35CE5">
      <w:r>
        <w:t>This form allows the player to actually play the game once the maze has been generated. It displays their name, the difficulty / size of the maze, the current elapsed time of their run through the maze, as well as the unique seed of this maze (which will allow the player to re-play this maze once they've finished this run). This form also has on-screen controls if the user doesn't/can't use the keyboard controls. The player will be automatically moved from this form to frmGameOver once they've completed the game.</w:t>
      </w:r>
    </w:p>
    <w:p w14:paraId="3283F5B5" w14:textId="77777777" w:rsidR="00E35CE5" w:rsidRDefault="00E35CE5">
      <w:r>
        <w:br w:type="page"/>
      </w:r>
    </w:p>
    <w:p w14:paraId="200CA98C" w14:textId="03F32EE8" w:rsidR="00E35CE5" w:rsidRPr="00E842FA" w:rsidRDefault="00E35CE5" w:rsidP="00E35CE5">
      <w:pPr>
        <w:pStyle w:val="Heading3"/>
      </w:pPr>
      <w:bookmarkStart w:id="16" w:name="_Toc89187830"/>
      <w:r>
        <w:lastRenderedPageBreak/>
        <w:t xml:space="preserve">Form </w:t>
      </w:r>
      <w:r>
        <w:t>4</w:t>
      </w:r>
      <w:r>
        <w:t>: frmGame</w:t>
      </w:r>
      <w:r>
        <w:t>Over</w:t>
      </w:r>
      <w:bookmarkEnd w:id="16"/>
    </w:p>
    <w:p w14:paraId="20D11908" w14:textId="77777777" w:rsidR="00E35CE5" w:rsidRDefault="00E35CE5" w:rsidP="00E35CE5">
      <w:pPr>
        <w:jc w:val="center"/>
      </w:pPr>
      <w:r w:rsidRPr="00C641DC">
        <w:drawing>
          <wp:inline distT="0" distB="0" distL="0" distR="0" wp14:anchorId="782289CC" wp14:editId="79C0F69F">
            <wp:extent cx="4502912" cy="25328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0BA1217"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274CA1F4" w14:textId="77777777" w:rsidTr="004C5707">
        <w:tc>
          <w:tcPr>
            <w:tcW w:w="5395" w:type="dxa"/>
          </w:tcPr>
          <w:p w14:paraId="4D54A916" w14:textId="77777777" w:rsidR="00E35CE5" w:rsidRDefault="00E35CE5" w:rsidP="004C5707">
            <w:r>
              <w:rPr>
                <w:noProof/>
              </w:rPr>
              <w:drawing>
                <wp:inline distT="0" distB="0" distL="0" distR="0" wp14:anchorId="787FC4F7" wp14:editId="07E0F873">
                  <wp:extent cx="3262595" cy="1835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62595" cy="1835210"/>
                          </a:xfrm>
                          <a:prstGeom prst="rect">
                            <a:avLst/>
                          </a:prstGeom>
                          <a:noFill/>
                          <a:ln>
                            <a:noFill/>
                          </a:ln>
                        </pic:spPr>
                      </pic:pic>
                    </a:graphicData>
                  </a:graphic>
                </wp:inline>
              </w:drawing>
            </w:r>
          </w:p>
        </w:tc>
        <w:tc>
          <w:tcPr>
            <w:tcW w:w="5395" w:type="dxa"/>
          </w:tcPr>
          <w:p w14:paraId="43E79BB1" w14:textId="77777777" w:rsidR="00E35CE5" w:rsidRDefault="00E35CE5" w:rsidP="004C5707">
            <w:r>
              <w:rPr>
                <w:noProof/>
              </w:rPr>
              <w:drawing>
                <wp:inline distT="0" distB="0" distL="0" distR="0" wp14:anchorId="13430F7A" wp14:editId="338D2CE9">
                  <wp:extent cx="3264826" cy="1836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64826" cy="1836465"/>
                          </a:xfrm>
                          <a:prstGeom prst="rect">
                            <a:avLst/>
                          </a:prstGeom>
                          <a:noFill/>
                          <a:ln>
                            <a:noFill/>
                          </a:ln>
                        </pic:spPr>
                      </pic:pic>
                    </a:graphicData>
                  </a:graphic>
                </wp:inline>
              </w:drawing>
            </w:r>
          </w:p>
        </w:tc>
      </w:tr>
      <w:tr w:rsidR="00E35CE5" w14:paraId="5DCAD762" w14:textId="77777777" w:rsidTr="004C5707">
        <w:tc>
          <w:tcPr>
            <w:tcW w:w="10790" w:type="dxa"/>
            <w:gridSpan w:val="2"/>
          </w:tcPr>
          <w:p w14:paraId="41EDE083" w14:textId="77777777" w:rsidR="00E35CE5" w:rsidRDefault="00E35CE5" w:rsidP="004C5707">
            <w:pPr>
              <w:jc w:val="center"/>
            </w:pPr>
            <w:r>
              <w:rPr>
                <w:noProof/>
              </w:rPr>
              <w:drawing>
                <wp:inline distT="0" distB="0" distL="0" distR="0" wp14:anchorId="60F27F15" wp14:editId="16C60AAD">
                  <wp:extent cx="3260896" cy="1835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60896" cy="1835210"/>
                          </a:xfrm>
                          <a:prstGeom prst="rect">
                            <a:avLst/>
                          </a:prstGeom>
                          <a:noFill/>
                          <a:ln>
                            <a:noFill/>
                          </a:ln>
                        </pic:spPr>
                      </pic:pic>
                    </a:graphicData>
                  </a:graphic>
                </wp:inline>
              </w:drawing>
            </w:r>
          </w:p>
        </w:tc>
      </w:tr>
    </w:tbl>
    <w:p w14:paraId="49B5A39E" w14:textId="77777777" w:rsidR="00E35CE5" w:rsidRDefault="00E35CE5" w:rsidP="00E35CE5"/>
    <w:p w14:paraId="413D852C" w14:textId="45678650" w:rsidR="00E35CE5" w:rsidRDefault="00E35CE5" w:rsidP="00E35CE5">
      <w:r w:rsidRPr="00E35CE5">
        <w:t>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highscores (updated after each round), as well as return to the main screen to re-configure a new round of the game.</w:t>
      </w:r>
    </w:p>
    <w:p w14:paraId="2F988821" w14:textId="77777777" w:rsidR="00E35CE5" w:rsidRDefault="00E35CE5">
      <w:r>
        <w:br w:type="page"/>
      </w:r>
    </w:p>
    <w:p w14:paraId="4ECB93F9" w14:textId="47EAA370" w:rsidR="00E35CE5" w:rsidRPr="00E842FA" w:rsidRDefault="00E35CE5" w:rsidP="00E35CE5">
      <w:pPr>
        <w:pStyle w:val="Heading3"/>
      </w:pPr>
      <w:bookmarkStart w:id="17" w:name="_Toc89187831"/>
      <w:r>
        <w:lastRenderedPageBreak/>
        <w:t xml:space="preserve">Form </w:t>
      </w:r>
      <w:r>
        <w:t>5</w:t>
      </w:r>
      <w:r>
        <w:t>: frm</w:t>
      </w:r>
      <w:r>
        <w:t>Highscores</w:t>
      </w:r>
      <w:bookmarkEnd w:id="17"/>
    </w:p>
    <w:p w14:paraId="72F8A6B9" w14:textId="77777777" w:rsidR="00E35CE5" w:rsidRDefault="00E35CE5" w:rsidP="00E35CE5">
      <w:pPr>
        <w:jc w:val="center"/>
      </w:pPr>
      <w:r w:rsidRPr="00C641DC">
        <w:drawing>
          <wp:inline distT="0" distB="0" distL="0" distR="0" wp14:anchorId="5AFF76C3" wp14:editId="28FAC7CB">
            <wp:extent cx="4502912" cy="25328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4820FD4B"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56E91D47" w14:textId="77777777" w:rsidTr="004C5707">
        <w:tc>
          <w:tcPr>
            <w:tcW w:w="5395" w:type="dxa"/>
          </w:tcPr>
          <w:p w14:paraId="34A20A47" w14:textId="77777777" w:rsidR="00E35CE5" w:rsidRDefault="00E35CE5" w:rsidP="004C5707">
            <w:r>
              <w:rPr>
                <w:noProof/>
              </w:rPr>
              <w:drawing>
                <wp:inline distT="0" distB="0" distL="0" distR="0" wp14:anchorId="53817EB2" wp14:editId="312139B5">
                  <wp:extent cx="3262595" cy="1835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62595" cy="1835209"/>
                          </a:xfrm>
                          <a:prstGeom prst="rect">
                            <a:avLst/>
                          </a:prstGeom>
                          <a:noFill/>
                          <a:ln>
                            <a:noFill/>
                          </a:ln>
                        </pic:spPr>
                      </pic:pic>
                    </a:graphicData>
                  </a:graphic>
                </wp:inline>
              </w:drawing>
            </w:r>
          </w:p>
        </w:tc>
        <w:tc>
          <w:tcPr>
            <w:tcW w:w="5395" w:type="dxa"/>
          </w:tcPr>
          <w:p w14:paraId="47710C13" w14:textId="77777777" w:rsidR="00E35CE5" w:rsidRDefault="00E35CE5" w:rsidP="004C5707">
            <w:r>
              <w:rPr>
                <w:noProof/>
              </w:rPr>
              <w:drawing>
                <wp:inline distT="0" distB="0" distL="0" distR="0" wp14:anchorId="02F223F6" wp14:editId="087C3263">
                  <wp:extent cx="3264826" cy="1836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264826" cy="1836464"/>
                          </a:xfrm>
                          <a:prstGeom prst="rect">
                            <a:avLst/>
                          </a:prstGeom>
                          <a:noFill/>
                          <a:ln>
                            <a:noFill/>
                          </a:ln>
                        </pic:spPr>
                      </pic:pic>
                    </a:graphicData>
                  </a:graphic>
                </wp:inline>
              </w:drawing>
            </w:r>
          </w:p>
        </w:tc>
      </w:tr>
    </w:tbl>
    <w:p w14:paraId="2AADBCA6" w14:textId="77777777" w:rsidR="00E35CE5" w:rsidRDefault="00E35CE5" w:rsidP="00E35CE5"/>
    <w:p w14:paraId="662AFF66" w14:textId="77777777" w:rsidR="00E35CE5" w:rsidRDefault="00E35CE5" w:rsidP="00E35CE5">
      <w:r w:rsidRPr="00E35CE5">
        <w:t>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highscores (updated after each round), as well as return to the main screen to re-configure a new round of the game.</w:t>
      </w:r>
    </w:p>
    <w:p w14:paraId="1A94D6C1" w14:textId="77777777" w:rsidR="00E35CE5" w:rsidRDefault="00E35CE5" w:rsidP="00E35CE5">
      <w:r>
        <w:br w:type="page"/>
      </w:r>
    </w:p>
    <w:p w14:paraId="01EB92B3" w14:textId="1833E7BF" w:rsidR="00E35CE5" w:rsidRDefault="00E35CE5" w:rsidP="00E35CE5">
      <w:pPr>
        <w:pStyle w:val="Heading1"/>
      </w:pPr>
      <w:bookmarkStart w:id="18" w:name="_Toc89187832"/>
      <w:r>
        <w:lastRenderedPageBreak/>
        <w:t>Developer Section</w:t>
      </w:r>
      <w:bookmarkEnd w:id="18"/>
    </w:p>
    <w:p w14:paraId="1A4E365F" w14:textId="23C72B9D" w:rsidR="00E35CE5" w:rsidRDefault="00E35CE5" w:rsidP="00E35CE5">
      <w:pPr>
        <w:pStyle w:val="Heading2"/>
      </w:pPr>
      <w:bookmarkStart w:id="19" w:name="_Toc89187833"/>
      <w:r>
        <w:t>Level 1 Data Flow Diagram</w:t>
      </w:r>
      <w:bookmarkEnd w:id="19"/>
    </w:p>
    <w:p w14:paraId="2AE0EF8B" w14:textId="6FF75B18" w:rsidR="00E35CE5" w:rsidRDefault="00E35CE5" w:rsidP="00E35CE5">
      <w:pPr>
        <w:jc w:val="center"/>
      </w:pPr>
      <w:r>
        <w:rPr>
          <w:noProof/>
        </w:rPr>
        <w:drawing>
          <wp:inline distT="0" distB="0" distL="0" distR="0" wp14:anchorId="7000EE47" wp14:editId="6DBAD4AA">
            <wp:extent cx="4910138" cy="3726076"/>
            <wp:effectExtent l="19050" t="19050" r="2413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4180" cy="3751909"/>
                    </a:xfrm>
                    <a:prstGeom prst="rect">
                      <a:avLst/>
                    </a:prstGeom>
                    <a:noFill/>
                    <a:ln w="12700">
                      <a:solidFill>
                        <a:schemeClr val="tx1"/>
                      </a:solidFill>
                    </a:ln>
                  </pic:spPr>
                </pic:pic>
              </a:graphicData>
            </a:graphic>
          </wp:inline>
        </w:drawing>
      </w:r>
    </w:p>
    <w:p w14:paraId="7F6EAAC4" w14:textId="650FBC06" w:rsidR="00B5024E" w:rsidRDefault="00B5024E" w:rsidP="00E35CE5">
      <w:pPr>
        <w:jc w:val="center"/>
      </w:pPr>
      <w:r>
        <w:t>Note: PDF copy attached in submission</w:t>
      </w:r>
    </w:p>
    <w:p w14:paraId="42884A63" w14:textId="2EB5905C" w:rsidR="00E35CE5" w:rsidRDefault="00E35CE5" w:rsidP="00E35CE5">
      <w:pPr>
        <w:pStyle w:val="Heading3"/>
      </w:pPr>
      <w:bookmarkStart w:id="20" w:name="_Toc89187834"/>
      <w:r>
        <w:t>Description of Data Flow Diagram</w:t>
      </w:r>
      <w:bookmarkEnd w:id="20"/>
    </w:p>
    <w:p w14:paraId="245A6DA4" w14:textId="77777777" w:rsidR="00E35CE5" w:rsidRPr="00E35CE5" w:rsidRDefault="00E35CE5" w:rsidP="00B5024E">
      <w:pPr>
        <w:spacing w:after="120"/>
        <w:rPr>
          <w:rFonts w:ascii="Times New Roman" w:hAnsi="Times New Roman" w:cs="Times New Roman"/>
        </w:rPr>
      </w:pPr>
      <w:r w:rsidRPr="00E35CE5">
        <w:t>The Setup process receives the player name, and the maze seed, size, and difficulty, from the external entity Player. It also reads the highscores from the sequential file highscores.txt. The player's name is validated, and if necessary the player is notified of an invalid name. The highscores are presented to the player also. Finally, the game board is created based on the maze seed, size, and difficulty, and then it is presented to the player once they begin the game. All of the information that the player provided, along with the new game board array, is then sent to the Gameplay process.</w:t>
      </w:r>
    </w:p>
    <w:p w14:paraId="21B03E58" w14:textId="77777777" w:rsidR="00E35CE5" w:rsidRPr="00E35CE5" w:rsidRDefault="00E35CE5" w:rsidP="00B5024E">
      <w:pPr>
        <w:spacing w:after="120"/>
        <w:rPr>
          <w:rFonts w:ascii="Times New Roman" w:hAnsi="Times New Roman" w:cs="Times New Roman"/>
        </w:rPr>
      </w:pPr>
      <w:r w:rsidRPr="00E35CE5">
        <w:t>The Gameplay process begins once the player has been presented with the game board. It receives movement inputs and requests from the player, evaluating / playing these movements, then displaying the new and updated game board to the player. There is also a timer contained within this process, which sends the elapsed time back to the player at each step/frame of the game. Once the player completes the maze, their name and final time, along with the maze's seed, size, and difficulty, are all sent to the Scoring process.</w:t>
      </w:r>
    </w:p>
    <w:p w14:paraId="52728E5F" w14:textId="01626870" w:rsidR="00E35CE5" w:rsidRDefault="00E35CE5" w:rsidP="00B5024E">
      <w:pPr>
        <w:spacing w:after="120"/>
      </w:pPr>
      <w:r w:rsidRPr="00E35CE5">
        <w:t>The Scoring process begins once the player has completed the maze. It receives the player's name and time, and the maze seed, size, and difficulty from the Gameplay process. The highscores are then updated (if necessary) with the new player's highscores (this is done in-place to avoid a complete re-sort of the array), then written to highscores.txt and displayed to the player.</w:t>
      </w:r>
    </w:p>
    <w:p w14:paraId="04EF5975" w14:textId="77777777" w:rsidR="00B5024E" w:rsidRDefault="00E35CE5" w:rsidP="00E35CE5">
      <w:pPr>
        <w:pStyle w:val="Heading2"/>
        <w:sectPr w:rsidR="00B5024E" w:rsidSect="00A24793">
          <w:footerReference w:type="even" r:id="rId28"/>
          <w:footerReference w:type="default" r:id="rId29"/>
          <w:footerReference w:type="first" r:id="rId30"/>
          <w:pgSz w:w="12240" w:h="15840" w:code="1"/>
          <w:pgMar w:top="720" w:right="720" w:bottom="1080" w:left="720" w:header="709" w:footer="432" w:gutter="0"/>
          <w:cols w:space="708"/>
          <w:titlePg/>
          <w:docGrid w:linePitch="360"/>
        </w:sectPr>
      </w:pPr>
      <w:r>
        <w:br w:type="page"/>
      </w:r>
    </w:p>
    <w:p w14:paraId="00F991FE" w14:textId="2BA8C737" w:rsidR="00E35CE5" w:rsidRDefault="00E35CE5" w:rsidP="00E35CE5">
      <w:pPr>
        <w:pStyle w:val="Heading2"/>
      </w:pPr>
      <w:bookmarkStart w:id="21" w:name="_Toc89187835"/>
      <w:r>
        <w:lastRenderedPageBreak/>
        <w:t>Data Structures</w:t>
      </w:r>
      <w:bookmarkEnd w:id="21"/>
    </w:p>
    <w:p w14:paraId="09D05877" w14:textId="09F87416" w:rsidR="00E35CE5" w:rsidRDefault="00E35CE5" w:rsidP="00E35CE5">
      <w:pPr>
        <w:pStyle w:val="Heading3"/>
      </w:pPr>
      <w:bookmarkStart w:id="22" w:name="_Toc89187836"/>
      <w:r>
        <w:t>Arrays</w:t>
      </w:r>
      <w:bookmarkEnd w:id="22"/>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B5024E" w14:paraId="5259364B" w14:textId="77777777" w:rsidTr="00B5024E">
        <w:tc>
          <w:tcPr>
            <w:tcW w:w="1615" w:type="dxa"/>
          </w:tcPr>
          <w:p w14:paraId="4302E1EC" w14:textId="5CEFD188" w:rsidR="00B5024E" w:rsidRDefault="00B5024E" w:rsidP="00B5024E">
            <w:r w:rsidRPr="00B5024E">
              <w:rPr>
                <w:b/>
                <w:bCs/>
                <w:sz w:val="20"/>
                <w:szCs w:val="20"/>
              </w:rPr>
              <w:t>Array Name</w:t>
            </w:r>
          </w:p>
        </w:tc>
        <w:tc>
          <w:tcPr>
            <w:tcW w:w="1530" w:type="dxa"/>
          </w:tcPr>
          <w:p w14:paraId="60A1E031" w14:textId="774640D2" w:rsidR="00B5024E" w:rsidRDefault="00B5024E" w:rsidP="00B5024E">
            <w:r w:rsidRPr="00B5024E">
              <w:rPr>
                <w:b/>
                <w:bCs/>
                <w:sz w:val="20"/>
                <w:szCs w:val="20"/>
              </w:rPr>
              <w:t>Data Type</w:t>
            </w:r>
          </w:p>
        </w:tc>
        <w:tc>
          <w:tcPr>
            <w:tcW w:w="1530" w:type="dxa"/>
          </w:tcPr>
          <w:p w14:paraId="3D22A040" w14:textId="5D31A023" w:rsidR="00B5024E" w:rsidRDefault="00B5024E" w:rsidP="00B5024E">
            <w:r w:rsidRPr="00B5024E">
              <w:rPr>
                <w:b/>
                <w:bCs/>
                <w:sz w:val="20"/>
                <w:szCs w:val="20"/>
              </w:rPr>
              <w:t>Dimension</w:t>
            </w:r>
          </w:p>
        </w:tc>
        <w:tc>
          <w:tcPr>
            <w:tcW w:w="2700" w:type="dxa"/>
          </w:tcPr>
          <w:p w14:paraId="746A9907" w14:textId="53D955A0" w:rsidR="00B5024E" w:rsidRDefault="00B5024E" w:rsidP="00B5024E">
            <w:r w:rsidRPr="00B5024E">
              <w:rPr>
                <w:b/>
                <w:bCs/>
                <w:sz w:val="20"/>
                <w:szCs w:val="20"/>
              </w:rPr>
              <w:t>Size/Indexes</w:t>
            </w:r>
          </w:p>
        </w:tc>
        <w:tc>
          <w:tcPr>
            <w:tcW w:w="4315" w:type="dxa"/>
          </w:tcPr>
          <w:p w14:paraId="387DA352" w14:textId="53B6BF14" w:rsidR="00B5024E" w:rsidRDefault="00B5024E" w:rsidP="00B5024E">
            <w:r w:rsidRPr="00B5024E">
              <w:rPr>
                <w:b/>
                <w:bCs/>
                <w:sz w:val="20"/>
                <w:szCs w:val="20"/>
              </w:rPr>
              <w:t>Description</w:t>
            </w:r>
          </w:p>
        </w:tc>
        <w:tc>
          <w:tcPr>
            <w:tcW w:w="2338" w:type="dxa"/>
          </w:tcPr>
          <w:p w14:paraId="46EF4B58" w14:textId="24CD47F2" w:rsidR="00B5024E" w:rsidRDefault="00B5024E" w:rsidP="00B5024E">
            <w:r w:rsidRPr="00B5024E">
              <w:rPr>
                <w:b/>
                <w:bCs/>
                <w:sz w:val="20"/>
                <w:szCs w:val="20"/>
              </w:rPr>
              <w:t>Scope</w:t>
            </w:r>
          </w:p>
        </w:tc>
      </w:tr>
      <w:tr w:rsidR="00B5024E" w14:paraId="2DF9EA88" w14:textId="77777777" w:rsidTr="00B5024E">
        <w:tc>
          <w:tcPr>
            <w:tcW w:w="1615" w:type="dxa"/>
          </w:tcPr>
          <w:p w14:paraId="20AE3097" w14:textId="724DD50B" w:rsidR="00B5024E" w:rsidRDefault="00B5024E" w:rsidP="00B5024E">
            <w:r w:rsidRPr="00B5024E">
              <w:rPr>
                <w:sz w:val="20"/>
                <w:szCs w:val="20"/>
              </w:rPr>
              <w:t>arrGameBoard</w:t>
            </w:r>
          </w:p>
        </w:tc>
        <w:tc>
          <w:tcPr>
            <w:tcW w:w="1530" w:type="dxa"/>
          </w:tcPr>
          <w:p w14:paraId="558ADF61" w14:textId="2EF307CD" w:rsidR="00B5024E" w:rsidRDefault="00B5024E" w:rsidP="00B5024E">
            <w:r>
              <w:rPr>
                <w:sz w:val="20"/>
                <w:szCs w:val="20"/>
              </w:rPr>
              <w:t>Integer</w:t>
            </w:r>
          </w:p>
        </w:tc>
        <w:tc>
          <w:tcPr>
            <w:tcW w:w="1530" w:type="dxa"/>
          </w:tcPr>
          <w:p w14:paraId="4BA873DD" w14:textId="3C7F003D" w:rsidR="00B5024E" w:rsidRDefault="00B5024E" w:rsidP="00B5024E">
            <w:r>
              <w:rPr>
                <w:sz w:val="20"/>
                <w:szCs w:val="20"/>
              </w:rPr>
              <w:t>2</w:t>
            </w:r>
          </w:p>
        </w:tc>
        <w:tc>
          <w:tcPr>
            <w:tcW w:w="2700" w:type="dxa"/>
          </w:tcPr>
          <w:p w14:paraId="1871C725" w14:textId="6F3909E9" w:rsidR="00B5024E" w:rsidRDefault="00B5024E" w:rsidP="00B5024E">
            <w:r>
              <w:rPr>
                <w:sz w:val="20"/>
                <w:szCs w:val="20"/>
              </w:rPr>
              <w:t>Based on mazeSize – any of 10,10; 20,20; or 30,30;</w:t>
            </w:r>
          </w:p>
        </w:tc>
        <w:tc>
          <w:tcPr>
            <w:tcW w:w="4315" w:type="dxa"/>
          </w:tcPr>
          <w:p w14:paraId="5FF19275" w14:textId="7A3E231B" w:rsidR="00B5024E" w:rsidRDefault="00B5024E" w:rsidP="00B5024E">
            <w:r w:rsidRPr="00B5024E">
              <w:rPr>
                <w:sz w:val="20"/>
                <w:szCs w:val="20"/>
              </w:rPr>
              <w:t>Stores each cell of the maze and the walls each one is surrounded by in a binary bitmask fashion (1100 -&gt; bottom and left sides of the cell are walls). This is procedurally generated at the start of the game (including dimensions, which are user input).</w:t>
            </w:r>
          </w:p>
        </w:tc>
        <w:tc>
          <w:tcPr>
            <w:tcW w:w="2338" w:type="dxa"/>
          </w:tcPr>
          <w:p w14:paraId="518C7F4D" w14:textId="3CD5BF91" w:rsidR="00B5024E" w:rsidRDefault="00B5024E" w:rsidP="00B5024E">
            <w:r>
              <w:rPr>
                <w:sz w:val="20"/>
                <w:szCs w:val="20"/>
              </w:rPr>
              <w:t>Global</w:t>
            </w:r>
          </w:p>
        </w:tc>
      </w:tr>
      <w:tr w:rsidR="00B5024E" w14:paraId="776B0D16" w14:textId="77777777" w:rsidTr="00B5024E">
        <w:tc>
          <w:tcPr>
            <w:tcW w:w="1615" w:type="dxa"/>
          </w:tcPr>
          <w:p w14:paraId="12513C4F" w14:textId="6F22E1C8" w:rsidR="00B5024E" w:rsidRDefault="00B5024E" w:rsidP="00B5024E">
            <w:r>
              <w:rPr>
                <w:sz w:val="20"/>
                <w:szCs w:val="20"/>
              </w:rPr>
              <w:t>arrDirections</w:t>
            </w:r>
          </w:p>
        </w:tc>
        <w:tc>
          <w:tcPr>
            <w:tcW w:w="1530" w:type="dxa"/>
          </w:tcPr>
          <w:p w14:paraId="51835C9E" w14:textId="283CBA22" w:rsidR="00B5024E" w:rsidRDefault="00B5024E" w:rsidP="00B5024E">
            <w:r>
              <w:rPr>
                <w:sz w:val="20"/>
                <w:szCs w:val="20"/>
              </w:rPr>
              <w:t>Integer</w:t>
            </w:r>
          </w:p>
        </w:tc>
        <w:tc>
          <w:tcPr>
            <w:tcW w:w="1530" w:type="dxa"/>
          </w:tcPr>
          <w:p w14:paraId="378502E6" w14:textId="3CBD6339" w:rsidR="00B5024E" w:rsidRDefault="00B5024E" w:rsidP="00B5024E">
            <w:r>
              <w:rPr>
                <w:sz w:val="20"/>
                <w:szCs w:val="20"/>
              </w:rPr>
              <w:t>1</w:t>
            </w:r>
          </w:p>
        </w:tc>
        <w:tc>
          <w:tcPr>
            <w:tcW w:w="2700" w:type="dxa"/>
          </w:tcPr>
          <w:p w14:paraId="04CD01CF" w14:textId="48945660" w:rsidR="00B5024E" w:rsidRDefault="00B5024E" w:rsidP="00B5024E">
            <w:r>
              <w:rPr>
                <w:sz w:val="20"/>
                <w:szCs w:val="20"/>
              </w:rPr>
              <w:t>4</w:t>
            </w:r>
          </w:p>
        </w:tc>
        <w:tc>
          <w:tcPr>
            <w:tcW w:w="4315" w:type="dxa"/>
          </w:tcPr>
          <w:p w14:paraId="47CB03EB" w14:textId="7DC28474" w:rsidR="00B5024E" w:rsidRDefault="00B5024E" w:rsidP="00B5024E">
            <w:r w:rsidRPr="00B5024E">
              <w:rPr>
                <w:sz w:val="20"/>
                <w:szCs w:val="20"/>
              </w:rPr>
              <w:t>Stores the binary mask of each of the four directions (up, right, down, left) and is randomly shuffled for the generation of the maze.</w:t>
            </w:r>
          </w:p>
        </w:tc>
        <w:tc>
          <w:tcPr>
            <w:tcW w:w="2338" w:type="dxa"/>
          </w:tcPr>
          <w:p w14:paraId="52621E2B" w14:textId="2A603F57" w:rsidR="00B5024E" w:rsidRDefault="00B5024E" w:rsidP="00B5024E">
            <w:r>
              <w:rPr>
                <w:sz w:val="20"/>
                <w:szCs w:val="20"/>
              </w:rPr>
              <w:t>Local to recursePassage</w:t>
            </w:r>
          </w:p>
        </w:tc>
      </w:tr>
    </w:tbl>
    <w:p w14:paraId="1B8A2A24" w14:textId="082BC23B" w:rsidR="00E35CE5" w:rsidRDefault="00B5024E" w:rsidP="00B5024E">
      <w:pPr>
        <w:pStyle w:val="Heading3"/>
      </w:pPr>
      <w:bookmarkStart w:id="23" w:name="_Arrays_of_Records"/>
      <w:bookmarkStart w:id="24" w:name="_Toc89187837"/>
      <w:bookmarkEnd w:id="23"/>
      <w:r>
        <w:t>Arrays of Records</w:t>
      </w:r>
      <w:bookmarkEnd w:id="24"/>
    </w:p>
    <w:p w14:paraId="11C70477" w14:textId="45288246" w:rsidR="00B5024E" w:rsidRDefault="00B5024E" w:rsidP="00B5024E">
      <w:r>
        <w:rPr>
          <w:b/>
          <w:bCs/>
        </w:rPr>
        <w:t>Record Name:</w:t>
      </w:r>
      <w:r>
        <w:t xml:space="preserve"> recHighScore</w:t>
      </w:r>
    </w:p>
    <w:tbl>
      <w:tblPr>
        <w:tblStyle w:val="TableGrid"/>
        <w:tblW w:w="0" w:type="auto"/>
        <w:tblLook w:val="04A0" w:firstRow="1" w:lastRow="0" w:firstColumn="1" w:lastColumn="0" w:noHBand="0" w:noVBand="1"/>
      </w:tblPr>
      <w:tblGrid>
        <w:gridCol w:w="1795"/>
        <w:gridCol w:w="2430"/>
        <w:gridCol w:w="9805"/>
      </w:tblGrid>
      <w:tr w:rsidR="00B5024E" w14:paraId="1D24CD0C" w14:textId="77777777" w:rsidTr="002D545C">
        <w:tc>
          <w:tcPr>
            <w:tcW w:w="1795" w:type="dxa"/>
          </w:tcPr>
          <w:p w14:paraId="63830F69" w14:textId="1761A3C8" w:rsidR="00B5024E" w:rsidRPr="00B5024E" w:rsidRDefault="00B5024E" w:rsidP="00B5024E">
            <w:pPr>
              <w:rPr>
                <w:b/>
                <w:bCs/>
              </w:rPr>
            </w:pPr>
            <w:r w:rsidRPr="00B5024E">
              <w:rPr>
                <w:b/>
                <w:bCs/>
              </w:rPr>
              <w:t>Field Name</w:t>
            </w:r>
          </w:p>
        </w:tc>
        <w:tc>
          <w:tcPr>
            <w:tcW w:w="2430" w:type="dxa"/>
          </w:tcPr>
          <w:p w14:paraId="35F3242F" w14:textId="0F3CA834" w:rsidR="00B5024E" w:rsidRPr="00B5024E" w:rsidRDefault="00B5024E" w:rsidP="00B5024E">
            <w:pPr>
              <w:rPr>
                <w:b/>
                <w:bCs/>
              </w:rPr>
            </w:pPr>
            <w:r w:rsidRPr="00B5024E">
              <w:rPr>
                <w:b/>
                <w:bCs/>
              </w:rPr>
              <w:t>Data Type</w:t>
            </w:r>
          </w:p>
        </w:tc>
        <w:tc>
          <w:tcPr>
            <w:tcW w:w="9805" w:type="dxa"/>
          </w:tcPr>
          <w:p w14:paraId="4BBFEE46" w14:textId="7A85C053" w:rsidR="00B5024E" w:rsidRPr="00B5024E" w:rsidRDefault="00B5024E" w:rsidP="00B5024E">
            <w:pPr>
              <w:rPr>
                <w:b/>
                <w:bCs/>
              </w:rPr>
            </w:pPr>
            <w:r w:rsidRPr="00B5024E">
              <w:rPr>
                <w:b/>
                <w:bCs/>
              </w:rPr>
              <w:t>Description</w:t>
            </w:r>
          </w:p>
        </w:tc>
      </w:tr>
      <w:tr w:rsidR="00B5024E" w14:paraId="693420EC" w14:textId="77777777" w:rsidTr="002D545C">
        <w:tc>
          <w:tcPr>
            <w:tcW w:w="1795" w:type="dxa"/>
          </w:tcPr>
          <w:p w14:paraId="27DB0221" w14:textId="6220C3E8" w:rsidR="00B5024E" w:rsidRDefault="002D545C" w:rsidP="00B5024E">
            <w:r w:rsidRPr="002D545C">
              <w:t>playerName</w:t>
            </w:r>
          </w:p>
        </w:tc>
        <w:tc>
          <w:tcPr>
            <w:tcW w:w="2430" w:type="dxa"/>
          </w:tcPr>
          <w:p w14:paraId="17ED6B61" w14:textId="0928592B" w:rsidR="002D545C" w:rsidRDefault="002D545C" w:rsidP="00B5024E">
            <w:r>
              <w:t>String</w:t>
            </w:r>
          </w:p>
        </w:tc>
        <w:tc>
          <w:tcPr>
            <w:tcW w:w="9805" w:type="dxa"/>
          </w:tcPr>
          <w:p w14:paraId="0A3D3558" w14:textId="1A12A8F7" w:rsidR="00B5024E" w:rsidRDefault="002D545C" w:rsidP="00B5024E">
            <w:r w:rsidRPr="002D545C">
              <w:t>Stores the name of the player who achieved this highscore.</w:t>
            </w:r>
          </w:p>
        </w:tc>
      </w:tr>
      <w:tr w:rsidR="00B5024E" w14:paraId="3E48636D" w14:textId="77777777" w:rsidTr="002D545C">
        <w:tc>
          <w:tcPr>
            <w:tcW w:w="1795" w:type="dxa"/>
          </w:tcPr>
          <w:p w14:paraId="0FDFE12B" w14:textId="237A91F3" w:rsidR="00B5024E" w:rsidRDefault="002D545C" w:rsidP="00B5024E">
            <w:r>
              <w:t>mazeSize</w:t>
            </w:r>
          </w:p>
        </w:tc>
        <w:tc>
          <w:tcPr>
            <w:tcW w:w="2430" w:type="dxa"/>
          </w:tcPr>
          <w:p w14:paraId="1ACDE386" w14:textId="2E07C7EC" w:rsidR="00B5024E" w:rsidRDefault="002D545C" w:rsidP="00B5024E">
            <w:r>
              <w:t>Signed 8-bit integer</w:t>
            </w:r>
          </w:p>
        </w:tc>
        <w:tc>
          <w:tcPr>
            <w:tcW w:w="9805" w:type="dxa"/>
          </w:tcPr>
          <w:p w14:paraId="679E484B" w14:textId="4991A737" w:rsidR="00B5024E" w:rsidRDefault="002D545C" w:rsidP="00B5024E">
            <w:r w:rsidRPr="002D545C">
              <w:t>Stores the maze size (side length, any of 10;20;30) of this highscore.</w:t>
            </w:r>
          </w:p>
        </w:tc>
      </w:tr>
      <w:tr w:rsidR="00B5024E" w14:paraId="172F6F71" w14:textId="77777777" w:rsidTr="002D545C">
        <w:tc>
          <w:tcPr>
            <w:tcW w:w="1795" w:type="dxa"/>
          </w:tcPr>
          <w:p w14:paraId="7A1B21F0" w14:textId="32FCC622" w:rsidR="00B5024E" w:rsidRDefault="002D545C" w:rsidP="00B5024E">
            <w:r>
              <w:t>mazeSeed</w:t>
            </w:r>
          </w:p>
        </w:tc>
        <w:tc>
          <w:tcPr>
            <w:tcW w:w="2430" w:type="dxa"/>
          </w:tcPr>
          <w:p w14:paraId="7DF1F01E" w14:textId="1B108311" w:rsidR="00B5024E" w:rsidRDefault="002D545C" w:rsidP="00B5024E">
            <w:r>
              <w:t>Integer</w:t>
            </w:r>
          </w:p>
        </w:tc>
        <w:tc>
          <w:tcPr>
            <w:tcW w:w="9805" w:type="dxa"/>
          </w:tcPr>
          <w:p w14:paraId="45959985" w14:textId="3E7401AD" w:rsidR="00B5024E" w:rsidRDefault="002D545C" w:rsidP="00B5024E">
            <w:r w:rsidRPr="002D545C">
              <w:t>Stores the seed used to generate the maze.</w:t>
            </w:r>
          </w:p>
        </w:tc>
      </w:tr>
      <w:tr w:rsidR="00B5024E" w14:paraId="66C7BA63" w14:textId="77777777" w:rsidTr="002D545C">
        <w:tc>
          <w:tcPr>
            <w:tcW w:w="1795" w:type="dxa"/>
          </w:tcPr>
          <w:p w14:paraId="11D2F9A7" w14:textId="5294A10A" w:rsidR="00B5024E" w:rsidRDefault="002D545C" w:rsidP="00B5024E">
            <w:r>
              <w:t>gameTime</w:t>
            </w:r>
          </w:p>
        </w:tc>
        <w:tc>
          <w:tcPr>
            <w:tcW w:w="2430" w:type="dxa"/>
          </w:tcPr>
          <w:p w14:paraId="65C0269A" w14:textId="6FA7346C" w:rsidR="00B5024E" w:rsidRDefault="002D545C" w:rsidP="00B5024E">
            <w:r>
              <w:t>Integer</w:t>
            </w:r>
          </w:p>
        </w:tc>
        <w:tc>
          <w:tcPr>
            <w:tcW w:w="9805" w:type="dxa"/>
          </w:tcPr>
          <w:p w14:paraId="1795BEDC" w14:textId="11FC38FE" w:rsidR="00B5024E" w:rsidRDefault="002D545C" w:rsidP="00B5024E">
            <w:r w:rsidRPr="002D545C">
              <w:t>Stores the total time that the player took to complete the maze (in milliseconds to avoid any rounding issues that may come with floating point).</w:t>
            </w:r>
          </w:p>
        </w:tc>
      </w:tr>
    </w:tbl>
    <w:p w14:paraId="3E1A84FB" w14:textId="1E7367DA" w:rsidR="00B5024E" w:rsidRDefault="002D545C" w:rsidP="00EC6FFC">
      <w:pPr>
        <w:spacing w:before="240"/>
      </w:pPr>
      <w:r>
        <w:rPr>
          <w:b/>
          <w:bCs/>
        </w:rPr>
        <w:t>Array Structure:</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EC6FFC" w14:paraId="0D0B46FF" w14:textId="77777777" w:rsidTr="004C5707">
        <w:tc>
          <w:tcPr>
            <w:tcW w:w="1615" w:type="dxa"/>
          </w:tcPr>
          <w:p w14:paraId="1F62C0FC" w14:textId="77777777" w:rsidR="00EC6FFC" w:rsidRDefault="00EC6FFC" w:rsidP="004C5707">
            <w:r w:rsidRPr="00B5024E">
              <w:rPr>
                <w:b/>
                <w:bCs/>
                <w:sz w:val="20"/>
                <w:szCs w:val="20"/>
              </w:rPr>
              <w:t>Array Name</w:t>
            </w:r>
          </w:p>
        </w:tc>
        <w:tc>
          <w:tcPr>
            <w:tcW w:w="1530" w:type="dxa"/>
          </w:tcPr>
          <w:p w14:paraId="2A925958" w14:textId="77777777" w:rsidR="00EC6FFC" w:rsidRDefault="00EC6FFC" w:rsidP="004C5707">
            <w:r w:rsidRPr="00B5024E">
              <w:rPr>
                <w:b/>
                <w:bCs/>
                <w:sz w:val="20"/>
                <w:szCs w:val="20"/>
              </w:rPr>
              <w:t>Data Type</w:t>
            </w:r>
          </w:p>
        </w:tc>
        <w:tc>
          <w:tcPr>
            <w:tcW w:w="1530" w:type="dxa"/>
          </w:tcPr>
          <w:p w14:paraId="4B7A4E9F" w14:textId="77777777" w:rsidR="00EC6FFC" w:rsidRDefault="00EC6FFC" w:rsidP="004C5707">
            <w:r w:rsidRPr="00B5024E">
              <w:rPr>
                <w:b/>
                <w:bCs/>
                <w:sz w:val="20"/>
                <w:szCs w:val="20"/>
              </w:rPr>
              <w:t>Dimension</w:t>
            </w:r>
          </w:p>
        </w:tc>
        <w:tc>
          <w:tcPr>
            <w:tcW w:w="2700" w:type="dxa"/>
          </w:tcPr>
          <w:p w14:paraId="2E2718CF" w14:textId="77777777" w:rsidR="00EC6FFC" w:rsidRDefault="00EC6FFC" w:rsidP="004C5707">
            <w:r w:rsidRPr="00B5024E">
              <w:rPr>
                <w:b/>
                <w:bCs/>
                <w:sz w:val="20"/>
                <w:szCs w:val="20"/>
              </w:rPr>
              <w:t>Size/Indexes</w:t>
            </w:r>
          </w:p>
        </w:tc>
        <w:tc>
          <w:tcPr>
            <w:tcW w:w="4315" w:type="dxa"/>
          </w:tcPr>
          <w:p w14:paraId="2CEF7805" w14:textId="77777777" w:rsidR="00EC6FFC" w:rsidRDefault="00EC6FFC" w:rsidP="004C5707">
            <w:r w:rsidRPr="00B5024E">
              <w:rPr>
                <w:b/>
                <w:bCs/>
                <w:sz w:val="20"/>
                <w:szCs w:val="20"/>
              </w:rPr>
              <w:t>Description</w:t>
            </w:r>
          </w:p>
        </w:tc>
        <w:tc>
          <w:tcPr>
            <w:tcW w:w="2338" w:type="dxa"/>
          </w:tcPr>
          <w:p w14:paraId="79DC21D8" w14:textId="77777777" w:rsidR="00EC6FFC" w:rsidRDefault="00EC6FFC" w:rsidP="004C5707">
            <w:r w:rsidRPr="00B5024E">
              <w:rPr>
                <w:b/>
                <w:bCs/>
                <w:sz w:val="20"/>
                <w:szCs w:val="20"/>
              </w:rPr>
              <w:t>Scope</w:t>
            </w:r>
          </w:p>
        </w:tc>
      </w:tr>
      <w:tr w:rsidR="00EC6FFC" w14:paraId="5D5717E4" w14:textId="77777777" w:rsidTr="004C5707">
        <w:tc>
          <w:tcPr>
            <w:tcW w:w="1615" w:type="dxa"/>
          </w:tcPr>
          <w:p w14:paraId="04AF4AEE" w14:textId="6D393AD4" w:rsidR="00EC6FFC" w:rsidRDefault="00EC6FFC" w:rsidP="004C5707">
            <w:r>
              <w:rPr>
                <w:sz w:val="20"/>
                <w:szCs w:val="20"/>
              </w:rPr>
              <w:t>arrHighscores</w:t>
            </w:r>
          </w:p>
        </w:tc>
        <w:tc>
          <w:tcPr>
            <w:tcW w:w="1530" w:type="dxa"/>
          </w:tcPr>
          <w:p w14:paraId="53DA38F8" w14:textId="5D387CF4" w:rsidR="00EC6FFC" w:rsidRDefault="00EC6FFC" w:rsidP="004C5707">
            <w:r>
              <w:rPr>
                <w:sz w:val="20"/>
                <w:szCs w:val="20"/>
              </w:rPr>
              <w:t>recHighscore</w:t>
            </w:r>
          </w:p>
        </w:tc>
        <w:tc>
          <w:tcPr>
            <w:tcW w:w="1530" w:type="dxa"/>
          </w:tcPr>
          <w:p w14:paraId="75C857E2" w14:textId="4ECCF9E1" w:rsidR="00EC6FFC" w:rsidRDefault="00EC6FFC" w:rsidP="004C5707">
            <w:r>
              <w:t>2</w:t>
            </w:r>
          </w:p>
        </w:tc>
        <w:tc>
          <w:tcPr>
            <w:tcW w:w="2700" w:type="dxa"/>
          </w:tcPr>
          <w:p w14:paraId="21E0787B" w14:textId="555754C0" w:rsidR="00EC6FFC" w:rsidRDefault="00EC6FFC" w:rsidP="004C5707">
            <w:r>
              <w:t>3,5</w:t>
            </w:r>
          </w:p>
        </w:tc>
        <w:tc>
          <w:tcPr>
            <w:tcW w:w="4315" w:type="dxa"/>
          </w:tcPr>
          <w:p w14:paraId="3B7AD86E" w14:textId="53C2B077" w:rsidR="00EC6FFC" w:rsidRPr="00EC6FFC" w:rsidRDefault="00EC6FFC" w:rsidP="004C5707">
            <w:pPr>
              <w:rPr>
                <w:sz w:val="20"/>
                <w:szCs w:val="20"/>
              </w:rPr>
            </w:pPr>
            <w:r w:rsidRPr="00EC6FFC">
              <w:rPr>
                <w:sz w:val="20"/>
                <w:szCs w:val="20"/>
              </w:rPr>
              <w:t>Stores each of the highscores (top 5 for each maze size) for the game. The first dimension indicates the difficulty in ascending order (i.e. arrHighscores(1) would be the highscores for 10x10), and the second dimension is the rank (i.e. index 1 is rank 1 / 1st, index 5 is rank 5 / 5th)</w:t>
            </w:r>
          </w:p>
        </w:tc>
        <w:tc>
          <w:tcPr>
            <w:tcW w:w="2338" w:type="dxa"/>
          </w:tcPr>
          <w:p w14:paraId="72CDD451" w14:textId="77777777" w:rsidR="00EC6FFC" w:rsidRDefault="00EC6FFC" w:rsidP="004C5707">
            <w:r>
              <w:rPr>
                <w:sz w:val="20"/>
                <w:szCs w:val="20"/>
              </w:rPr>
              <w:t>Global</w:t>
            </w:r>
          </w:p>
        </w:tc>
      </w:tr>
    </w:tbl>
    <w:p w14:paraId="41591730" w14:textId="77777777" w:rsidR="00EC6FFC" w:rsidRDefault="00EC6FFC">
      <w:pPr>
        <w:rPr>
          <w:rFonts w:asciiTheme="majorHAnsi" w:eastAsiaTheme="majorEastAsia" w:hAnsiTheme="majorHAnsi" w:cstheme="majorBidi"/>
          <w:b/>
          <w:color w:val="123869" w:themeColor="accent1"/>
          <w:sz w:val="36"/>
        </w:rPr>
      </w:pPr>
      <w:r>
        <w:br w:type="page"/>
      </w:r>
    </w:p>
    <w:p w14:paraId="4C63C7CC" w14:textId="04A82326" w:rsidR="002D545C" w:rsidRDefault="00EC6FFC" w:rsidP="00EC6FFC">
      <w:pPr>
        <w:pStyle w:val="Heading3"/>
      </w:pPr>
      <w:bookmarkStart w:id="25" w:name="_Toc89187838"/>
      <w:r>
        <w:lastRenderedPageBreak/>
        <w:t>Files</w:t>
      </w:r>
      <w:bookmarkEnd w:id="25"/>
    </w:p>
    <w:tbl>
      <w:tblPr>
        <w:tblStyle w:val="TableGrid"/>
        <w:tblW w:w="0" w:type="auto"/>
        <w:tblLook w:val="04A0" w:firstRow="1" w:lastRow="0" w:firstColumn="1" w:lastColumn="0" w:noHBand="0" w:noVBand="1"/>
      </w:tblPr>
      <w:tblGrid>
        <w:gridCol w:w="1885"/>
        <w:gridCol w:w="3960"/>
        <w:gridCol w:w="3690"/>
        <w:gridCol w:w="4495"/>
      </w:tblGrid>
      <w:tr w:rsidR="00EC6FFC" w14:paraId="7A3A042B" w14:textId="77777777" w:rsidTr="00017BD7">
        <w:tc>
          <w:tcPr>
            <w:tcW w:w="1885" w:type="dxa"/>
          </w:tcPr>
          <w:p w14:paraId="197F260B" w14:textId="7013CE75" w:rsidR="00EC6FFC" w:rsidRPr="00EC6FFC" w:rsidRDefault="00EC6FFC" w:rsidP="00EC6FFC">
            <w:pPr>
              <w:rPr>
                <w:b/>
                <w:bCs/>
              </w:rPr>
            </w:pPr>
            <w:r>
              <w:rPr>
                <w:b/>
                <w:bCs/>
              </w:rPr>
              <w:t>Filename</w:t>
            </w:r>
          </w:p>
        </w:tc>
        <w:tc>
          <w:tcPr>
            <w:tcW w:w="3960" w:type="dxa"/>
          </w:tcPr>
          <w:p w14:paraId="3DE33D5A" w14:textId="286C5696" w:rsidR="00EC6FFC" w:rsidRPr="00EC6FFC" w:rsidRDefault="00EC6FFC" w:rsidP="00EC6FFC">
            <w:pPr>
              <w:rPr>
                <w:b/>
                <w:bCs/>
              </w:rPr>
            </w:pPr>
            <w:r>
              <w:rPr>
                <w:b/>
                <w:bCs/>
              </w:rPr>
              <w:t>File Type</w:t>
            </w:r>
          </w:p>
        </w:tc>
        <w:tc>
          <w:tcPr>
            <w:tcW w:w="3690" w:type="dxa"/>
          </w:tcPr>
          <w:p w14:paraId="51B578DD" w14:textId="5C66BDCF" w:rsidR="00EC6FFC" w:rsidRPr="00EC6FFC" w:rsidRDefault="00EC6FFC" w:rsidP="00EC6FFC">
            <w:pPr>
              <w:rPr>
                <w:b/>
                <w:bCs/>
              </w:rPr>
            </w:pPr>
            <w:r>
              <w:rPr>
                <w:b/>
                <w:bCs/>
              </w:rPr>
              <w:t>Structure</w:t>
            </w:r>
          </w:p>
        </w:tc>
        <w:tc>
          <w:tcPr>
            <w:tcW w:w="4495" w:type="dxa"/>
          </w:tcPr>
          <w:p w14:paraId="39EAA7F4" w14:textId="4427230D" w:rsidR="00EC6FFC" w:rsidRPr="00EC6FFC" w:rsidRDefault="00EC6FFC" w:rsidP="00EC6FFC">
            <w:pPr>
              <w:rPr>
                <w:b/>
                <w:bCs/>
              </w:rPr>
            </w:pPr>
            <w:r>
              <w:rPr>
                <w:b/>
                <w:bCs/>
              </w:rPr>
              <w:t>Example</w:t>
            </w:r>
          </w:p>
        </w:tc>
      </w:tr>
      <w:tr w:rsidR="00EC6FFC" w14:paraId="30881CB1" w14:textId="77777777" w:rsidTr="00017BD7">
        <w:tc>
          <w:tcPr>
            <w:tcW w:w="1885" w:type="dxa"/>
          </w:tcPr>
          <w:p w14:paraId="1EBEDF3B" w14:textId="386F43FD" w:rsidR="00EC6FFC" w:rsidRDefault="00EC6FFC" w:rsidP="00EC6FFC">
            <w:r>
              <w:t>highscores.txt</w:t>
            </w:r>
          </w:p>
        </w:tc>
        <w:tc>
          <w:tcPr>
            <w:tcW w:w="3960" w:type="dxa"/>
          </w:tcPr>
          <w:p w14:paraId="1B86ACC8" w14:textId="0CED9366" w:rsidR="00EC6FFC" w:rsidRDefault="00EC6FFC" w:rsidP="00EC6FFC">
            <w:r>
              <w:t>Sequential (with sentinel value and field/record delimiters)</w:t>
            </w:r>
          </w:p>
        </w:tc>
        <w:tc>
          <w:tcPr>
            <w:tcW w:w="3690" w:type="dxa"/>
          </w:tcPr>
          <w:p w14:paraId="1CB3FD0A" w14:textId="3FFE8B5D" w:rsidR="00EC6FFC" w:rsidRDefault="00EC6FFC" w:rsidP="00EC6FFC">
            <w:r>
              <w:t>P1size,P1name,P1time</w:t>
            </w:r>
            <w:r w:rsidR="00017BD7">
              <w:t>,P1seed</w:t>
            </w:r>
          </w:p>
          <w:p w14:paraId="3F9A31DE" w14:textId="0DF28C6A" w:rsidR="00EC6FFC" w:rsidRDefault="00EC6FFC" w:rsidP="00EC6FFC">
            <w:r>
              <w:t>P2size,P2name,P2time</w:t>
            </w:r>
            <w:r w:rsidR="00017BD7">
              <w:t>,P2seed</w:t>
            </w:r>
          </w:p>
          <w:p w14:paraId="0FB83D75" w14:textId="46940DDF" w:rsidR="00EC6FFC" w:rsidRDefault="00EC6FFC" w:rsidP="00EC6FFC">
            <w:r>
              <w:t>P3size,P3name,P3time</w:t>
            </w:r>
            <w:r w:rsidR="00017BD7">
              <w:t>,P3seed</w:t>
            </w:r>
          </w:p>
          <w:p w14:paraId="1D54BDB1" w14:textId="77777777" w:rsidR="00EC6FFC" w:rsidRDefault="00EC6FFC" w:rsidP="00EC6FFC">
            <w:r>
              <w:t>…</w:t>
            </w:r>
          </w:p>
          <w:p w14:paraId="26DDBCDF" w14:textId="09D5E945" w:rsidR="00EC6FFC" w:rsidRDefault="00EC6FFC" w:rsidP="00EC6FFC">
            <w:r>
              <w:t>PXsize,PXname,PXtime</w:t>
            </w:r>
            <w:r w:rsidR="00017BD7">
              <w:t>,PXseed</w:t>
            </w:r>
          </w:p>
          <w:p w14:paraId="189F4009" w14:textId="3485D481" w:rsidR="00EC6FFC" w:rsidRDefault="00EC6FFC" w:rsidP="00EC6FFC">
            <w:r>
              <w:t>9999</w:t>
            </w:r>
          </w:p>
        </w:tc>
        <w:tc>
          <w:tcPr>
            <w:tcW w:w="4495" w:type="dxa"/>
          </w:tcPr>
          <w:p w14:paraId="3591EADE" w14:textId="466EC74A" w:rsidR="00017BD7" w:rsidRDefault="00017BD7" w:rsidP="00017BD7">
            <w:r>
              <w:t>10,alex,43520</w:t>
            </w:r>
            <w:r>
              <w:t>,</w:t>
            </w:r>
            <w:r w:rsidRPr="00017BD7">
              <w:t>73fa736784</w:t>
            </w:r>
          </w:p>
          <w:p w14:paraId="39EC1480" w14:textId="1958D151" w:rsidR="00017BD7" w:rsidRDefault="00017BD7" w:rsidP="00017BD7">
            <w:r>
              <w:t>10,AMG,49026</w:t>
            </w:r>
            <w:r>
              <w:t>,</w:t>
            </w:r>
            <w:r w:rsidRPr="00017BD7">
              <w:t>16d12216d9</w:t>
            </w:r>
          </w:p>
          <w:p w14:paraId="30DB41C6" w14:textId="3E13DFD0" w:rsidR="00017BD7" w:rsidRDefault="00017BD7" w:rsidP="00017BD7">
            <w:r>
              <w:t>20,angus,83491</w:t>
            </w:r>
            <w:r>
              <w:t>,</w:t>
            </w:r>
            <w:r w:rsidRPr="00017BD7">
              <w:t>989f1584ae</w:t>
            </w:r>
          </w:p>
          <w:p w14:paraId="66772983" w14:textId="46D54127" w:rsidR="00017BD7" w:rsidRDefault="00017BD7" w:rsidP="00017BD7">
            <w:r>
              <w:t>20,ben,88127</w:t>
            </w:r>
            <w:r>
              <w:t>,</w:t>
            </w:r>
            <w:r w:rsidRPr="00017BD7">
              <w:t>27c2264a92</w:t>
            </w:r>
          </w:p>
          <w:p w14:paraId="0480659A" w14:textId="70605F1D" w:rsidR="00017BD7" w:rsidRDefault="00017BD7" w:rsidP="00017BD7">
            <w:r>
              <w:t>20,calvin,89316</w:t>
            </w:r>
            <w:r>
              <w:t>,</w:t>
            </w:r>
            <w:r w:rsidRPr="00017BD7">
              <w:t>08a7e43e2e</w:t>
            </w:r>
          </w:p>
          <w:p w14:paraId="4CC684B5" w14:textId="0D89066D" w:rsidR="00017BD7" w:rsidRDefault="00017BD7" w:rsidP="00017BD7">
            <w:r>
              <w:t>30,chameen,103762</w:t>
            </w:r>
            <w:r>
              <w:t>,</w:t>
            </w:r>
            <w:r w:rsidRPr="00017BD7">
              <w:t>3dca79fb09</w:t>
            </w:r>
          </w:p>
          <w:p w14:paraId="306868C5" w14:textId="76DE03B2" w:rsidR="00EC6FFC" w:rsidRDefault="00017BD7" w:rsidP="00017BD7">
            <w:r>
              <w:t>9999</w:t>
            </w:r>
          </w:p>
        </w:tc>
      </w:tr>
    </w:tbl>
    <w:p w14:paraId="040D0107" w14:textId="78E40AD2" w:rsidR="00017BD7" w:rsidRDefault="00017BD7" w:rsidP="00EC6FFC">
      <w:r>
        <w:t>Note that for highscores.txt, the ‘PXtime’ field is stored in milliseconds to keep consistency with gameTime and to avoid losing precision for rounding to seconds. Also note that ‘X’ in PXsize etc. can be two digits if more than 9 people have achieved highscores.</w:t>
      </w:r>
    </w:p>
    <w:p w14:paraId="000EFF89" w14:textId="77777777" w:rsidR="00017BD7" w:rsidRDefault="00017BD7" w:rsidP="00EC6FFC"/>
    <w:p w14:paraId="25B0C8D8" w14:textId="0D084F3A" w:rsidR="00017BD7" w:rsidRDefault="00EC6FFC" w:rsidP="00EC6FFC">
      <w:r w:rsidRPr="00EC6FFC">
        <w:t>Note: All files are located in the directory 'ApplicationPath\bin\debug\net5.0-windows\filename.ext'. This is to ensure access from within the application is not reliant on any absolute paths (as this is the file path accessible when using 'Open('filename.ext')' in VB.NET)</w:t>
      </w:r>
    </w:p>
    <w:p w14:paraId="12D40E68" w14:textId="77777777" w:rsidR="00017BD7" w:rsidRDefault="00017BD7">
      <w:r>
        <w:br w:type="page"/>
      </w:r>
    </w:p>
    <w:p w14:paraId="51FDB4A7" w14:textId="69531D31" w:rsidR="00EC6FFC" w:rsidRDefault="00017BD7" w:rsidP="00017BD7">
      <w:pPr>
        <w:pStyle w:val="Heading2"/>
      </w:pPr>
      <w:bookmarkStart w:id="26" w:name="_Toc89187839"/>
      <w:r>
        <w:lastRenderedPageBreak/>
        <w:t>Structure Chart</w:t>
      </w:r>
      <w:bookmarkEnd w:id="26"/>
    </w:p>
    <w:p w14:paraId="3493CB20" w14:textId="7CBB1705" w:rsidR="00017BD7" w:rsidRDefault="00017BD7" w:rsidP="00017BD7">
      <w:r>
        <w:t>Note that PDF copies are included in the submission.</w:t>
      </w:r>
    </w:p>
    <w:p w14:paraId="306F1720" w14:textId="5B166F07" w:rsidR="00017BD7" w:rsidRDefault="00017BD7" w:rsidP="00017BD7">
      <w:pPr>
        <w:pStyle w:val="Heading3"/>
      </w:pPr>
      <w:bookmarkStart w:id="27" w:name="_Toc89187840"/>
      <w:r>
        <w:t>MazeGame</w:t>
      </w:r>
      <w:r w:rsidR="00E02905">
        <w:t xml:space="preserve"> (main)</w:t>
      </w:r>
      <w:bookmarkEnd w:id="27"/>
    </w:p>
    <w:p w14:paraId="6A8740EF" w14:textId="2455EEE1" w:rsidR="001C47C6" w:rsidRDefault="001C47C6" w:rsidP="00017BD7">
      <w:r>
        <w:rPr>
          <w:noProof/>
        </w:rPr>
        <w:drawing>
          <wp:inline distT="0" distB="0" distL="0" distR="0" wp14:anchorId="30726D23" wp14:editId="5FED5EE6">
            <wp:extent cx="8905875" cy="38817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05875" cy="3881755"/>
                    </a:xfrm>
                    <a:prstGeom prst="rect">
                      <a:avLst/>
                    </a:prstGeom>
                    <a:noFill/>
                    <a:ln>
                      <a:noFill/>
                    </a:ln>
                  </pic:spPr>
                </pic:pic>
              </a:graphicData>
            </a:graphic>
          </wp:inline>
        </w:drawing>
      </w:r>
    </w:p>
    <w:p w14:paraId="0FB9F5E6" w14:textId="77777777" w:rsidR="001C47C6" w:rsidRDefault="001C47C6">
      <w:r>
        <w:br w:type="page"/>
      </w:r>
    </w:p>
    <w:p w14:paraId="7DC25C25" w14:textId="7FB7E915" w:rsidR="00017BD7" w:rsidRDefault="001C47C6" w:rsidP="001C47C6">
      <w:pPr>
        <w:pStyle w:val="Heading3"/>
      </w:pPr>
      <w:bookmarkStart w:id="28" w:name="_Toc89187841"/>
      <w:r>
        <w:lastRenderedPageBreak/>
        <w:t>SetupGame</w:t>
      </w:r>
      <w:bookmarkEnd w:id="28"/>
    </w:p>
    <w:p w14:paraId="4D75C9EE" w14:textId="04F27F39" w:rsidR="001C47C6" w:rsidRDefault="001C47C6" w:rsidP="001C47C6">
      <w:r>
        <w:rPr>
          <w:noProof/>
        </w:rPr>
        <w:drawing>
          <wp:inline distT="0" distB="0" distL="0" distR="0" wp14:anchorId="08A29FF5" wp14:editId="6D4074BB">
            <wp:extent cx="8905875" cy="275780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5875" cy="2757805"/>
                    </a:xfrm>
                    <a:prstGeom prst="rect">
                      <a:avLst/>
                    </a:prstGeom>
                    <a:noFill/>
                    <a:ln>
                      <a:noFill/>
                    </a:ln>
                  </pic:spPr>
                </pic:pic>
              </a:graphicData>
            </a:graphic>
          </wp:inline>
        </w:drawing>
      </w:r>
    </w:p>
    <w:p w14:paraId="6607569E" w14:textId="77777777" w:rsidR="001C47C6" w:rsidRDefault="001C47C6">
      <w:r>
        <w:br w:type="page"/>
      </w:r>
    </w:p>
    <w:p w14:paraId="008EE4F7" w14:textId="4C988A86" w:rsidR="001C47C6" w:rsidRDefault="001C47C6" w:rsidP="001C47C6">
      <w:pPr>
        <w:pStyle w:val="Heading3"/>
      </w:pPr>
      <w:bookmarkStart w:id="29" w:name="_Toc89187842"/>
      <w:r>
        <w:lastRenderedPageBreak/>
        <w:t>PlayGame</w:t>
      </w:r>
      <w:bookmarkEnd w:id="29"/>
    </w:p>
    <w:p w14:paraId="130722E1" w14:textId="69D9E5CE" w:rsidR="00E02905" w:rsidRDefault="00E02905" w:rsidP="00E02905">
      <w:r>
        <w:rPr>
          <w:noProof/>
        </w:rPr>
        <w:drawing>
          <wp:inline distT="0" distB="0" distL="0" distR="0" wp14:anchorId="23CC6BC3" wp14:editId="43B49AC0">
            <wp:extent cx="8901430" cy="3286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1430" cy="3286125"/>
                    </a:xfrm>
                    <a:prstGeom prst="rect">
                      <a:avLst/>
                    </a:prstGeom>
                    <a:noFill/>
                    <a:ln>
                      <a:noFill/>
                    </a:ln>
                  </pic:spPr>
                </pic:pic>
              </a:graphicData>
            </a:graphic>
          </wp:inline>
        </w:drawing>
      </w:r>
    </w:p>
    <w:p w14:paraId="6751F45A" w14:textId="77777777" w:rsidR="00E02905" w:rsidRDefault="00E02905">
      <w:r>
        <w:br w:type="page"/>
      </w:r>
    </w:p>
    <w:p w14:paraId="2DF6A30D" w14:textId="5610F838" w:rsidR="00E02905" w:rsidRDefault="00E02905" w:rsidP="00E02905">
      <w:pPr>
        <w:pStyle w:val="Heading3"/>
      </w:pPr>
      <w:bookmarkStart w:id="30" w:name="_Toc89187843"/>
      <w:r>
        <w:lastRenderedPageBreak/>
        <w:t>ScoreGame</w:t>
      </w:r>
      <w:bookmarkEnd w:id="30"/>
    </w:p>
    <w:p w14:paraId="640F537C" w14:textId="271A24DB" w:rsidR="00E02905" w:rsidRDefault="00E02905" w:rsidP="00E02905">
      <w:r>
        <w:rPr>
          <w:noProof/>
        </w:rPr>
        <w:drawing>
          <wp:inline distT="0" distB="0" distL="0" distR="0" wp14:anchorId="3B3A65B9" wp14:editId="0AF42E3E">
            <wp:extent cx="8905875" cy="40722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05875" cy="4072255"/>
                    </a:xfrm>
                    <a:prstGeom prst="rect">
                      <a:avLst/>
                    </a:prstGeom>
                    <a:noFill/>
                    <a:ln>
                      <a:noFill/>
                    </a:ln>
                  </pic:spPr>
                </pic:pic>
              </a:graphicData>
            </a:graphic>
          </wp:inline>
        </w:drawing>
      </w:r>
    </w:p>
    <w:p w14:paraId="3104AC24" w14:textId="77777777" w:rsidR="00E02905" w:rsidRDefault="00E02905">
      <w:r>
        <w:br w:type="page"/>
      </w:r>
    </w:p>
    <w:p w14:paraId="68BFF4AB" w14:textId="1B189DA5" w:rsidR="00E02905" w:rsidRDefault="00E02905" w:rsidP="00E02905">
      <w:pPr>
        <w:pStyle w:val="Heading2"/>
      </w:pPr>
      <w:bookmarkStart w:id="31" w:name="_Toc89187844"/>
      <w:r>
        <w:lastRenderedPageBreak/>
        <w:t>Description of purpose of each module</w:t>
      </w:r>
      <w:bookmarkEnd w:id="31"/>
    </w:p>
    <w:tbl>
      <w:tblPr>
        <w:tblW w:w="14030" w:type="dxa"/>
        <w:tblCellMar>
          <w:top w:w="15" w:type="dxa"/>
          <w:left w:w="15" w:type="dxa"/>
          <w:bottom w:w="15" w:type="dxa"/>
          <w:right w:w="15" w:type="dxa"/>
        </w:tblCellMar>
        <w:tblLook w:val="04A0" w:firstRow="1" w:lastRow="0" w:firstColumn="1" w:lastColumn="0" w:noHBand="0" w:noVBand="1"/>
      </w:tblPr>
      <w:tblGrid>
        <w:gridCol w:w="2378"/>
        <w:gridCol w:w="2832"/>
        <w:gridCol w:w="8820"/>
      </w:tblGrid>
      <w:tr w:rsidR="00E02905" w:rsidRPr="00E02905" w14:paraId="7FC0F0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A51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Subroutine/function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B2E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Control Structures</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2793" w14:textId="77777777" w:rsidR="00E02905" w:rsidRPr="00E02905" w:rsidRDefault="00E02905" w:rsidP="00E02905">
            <w:pPr>
              <w:ind w:right="-186"/>
              <w:rPr>
                <w:rFonts w:ascii="Times New Roman" w:eastAsia="Times New Roman" w:hAnsi="Times New Roman" w:cs="Times New Roman"/>
              </w:rPr>
            </w:pPr>
            <w:r w:rsidRPr="00E02905">
              <w:rPr>
                <w:rFonts w:ascii="Arial" w:eastAsia="Times New Roman" w:hAnsi="Arial" w:cs="Arial"/>
                <w:color w:val="000000"/>
                <w:sz w:val="22"/>
                <w:szCs w:val="22"/>
              </w:rPr>
              <w:t>Description of purpose</w:t>
            </w:r>
          </w:p>
        </w:tc>
      </w:tr>
      <w:tr w:rsidR="00E02905" w:rsidRPr="00E02905" w14:paraId="0D6750F1"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274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SetupGame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5F81" w14:textId="77777777" w:rsidR="00E02905" w:rsidRPr="00E02905" w:rsidRDefault="00E02905" w:rsidP="00E02905">
            <w:pPr>
              <w:numPr>
                <w:ilvl w:val="0"/>
                <w:numId w:val="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5209EBE" w14:textId="77777777" w:rsidR="00E02905" w:rsidRPr="00E02905" w:rsidRDefault="00E02905" w:rsidP="00E02905">
            <w:pPr>
              <w:numPr>
                <w:ilvl w:val="0"/>
                <w:numId w:val="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D8C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the setup procedures for the game - validating player name and seed (if necessary), generating seed (if necessary), generating the maze, and fetching the highscores.</w:t>
            </w:r>
          </w:p>
        </w:tc>
      </w:tr>
      <w:tr w:rsidR="00E02905" w:rsidRPr="00E02905" w14:paraId="70CA4ED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F0C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validateName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400F"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FFB4369"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5555E351"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81E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the player's entered name (must be 1-16 chars, and consist of alphanumeric and underscore characters).</w:t>
            </w:r>
          </w:p>
        </w:tc>
      </w:tr>
      <w:tr w:rsidR="00E02905" w:rsidRPr="00E02905" w14:paraId="68848F3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25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checkLength</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A5E8" w14:textId="77777777" w:rsidR="00E02905" w:rsidRPr="00E02905" w:rsidRDefault="00E02905" w:rsidP="00E02905">
            <w:pPr>
              <w:numPr>
                <w:ilvl w:val="0"/>
                <w:numId w:val="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BB4933F" w14:textId="77777777" w:rsidR="00E02905" w:rsidRPr="00E02905" w:rsidRDefault="00E02905" w:rsidP="00E02905">
            <w:pPr>
              <w:numPr>
                <w:ilvl w:val="0"/>
                <w:numId w:val="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82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that the given string is between the provided min and max values (inclusive).</w:t>
            </w:r>
          </w:p>
        </w:tc>
      </w:tr>
      <w:tr w:rsidR="00E02905" w:rsidRPr="00E02905" w14:paraId="2EC8A2B9"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7A5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checkValidChar</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E54E" w14:textId="77777777" w:rsidR="00E02905" w:rsidRPr="00E02905" w:rsidRDefault="00E02905" w:rsidP="00E02905">
            <w:pPr>
              <w:numPr>
                <w:ilvl w:val="0"/>
                <w:numId w:val="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0A99890" w14:textId="77777777" w:rsidR="00E02905" w:rsidRPr="00E02905" w:rsidRDefault="00E02905" w:rsidP="00E02905">
            <w:pPr>
              <w:numPr>
                <w:ilvl w:val="0"/>
                <w:numId w:val="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7AC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that the given character is included in the provided valid character range.</w:t>
            </w:r>
          </w:p>
        </w:tc>
      </w:tr>
      <w:tr w:rsidR="00E02905" w:rsidRPr="00E02905" w14:paraId="61E876C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594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validateSeed</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9B1B"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550188D"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5CCAA679"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54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the player's entered seed (must be 1-10 chars, and consist of valid hexadecimal characters).</w:t>
            </w:r>
          </w:p>
        </w:tc>
      </w:tr>
      <w:tr w:rsidR="00E02905" w:rsidRPr="00E02905" w14:paraId="6ECD6AD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98D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generateMaze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E98C6" w14:textId="77777777" w:rsidR="00E02905" w:rsidRPr="00E02905" w:rsidRDefault="00E02905" w:rsidP="00E02905">
            <w:pPr>
              <w:numPr>
                <w:ilvl w:val="0"/>
                <w:numId w:val="1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928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Generates the maze the player will attempt with the generated/provided seed, and stores it in arrGameBoard.</w:t>
            </w:r>
          </w:p>
        </w:tc>
      </w:tr>
      <w:tr w:rsidR="00E02905" w:rsidRPr="00E02905" w14:paraId="54C8AA4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610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applySeed</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FAA0" w14:textId="77777777" w:rsidR="00E02905" w:rsidRPr="00E02905" w:rsidRDefault="00E02905" w:rsidP="00E02905">
            <w:pPr>
              <w:numPr>
                <w:ilvl w:val="0"/>
                <w:numId w:val="1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7EA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Applies the player's seed to the random number generation to ensure it is predictable and based entirely on the player's seed.</w:t>
            </w:r>
          </w:p>
        </w:tc>
      </w:tr>
      <w:tr w:rsidR="00E02905" w:rsidRPr="00E02905" w14:paraId="1563C8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E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initializeGameBoard</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F6F9" w14:textId="77777777" w:rsidR="00E02905" w:rsidRPr="00E02905" w:rsidRDefault="00E02905" w:rsidP="00E02905">
            <w:pPr>
              <w:numPr>
                <w:ilvl w:val="0"/>
                <w:numId w:val="1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81A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Re-dimensions the arrGameBoard array to the required size as indicated in mazeSize.</w:t>
            </w:r>
          </w:p>
        </w:tc>
      </w:tr>
      <w:tr w:rsidR="00E02905" w:rsidRPr="00E02905" w14:paraId="32D7F46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DC5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recursePassage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2EA"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1A07B2CC"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Counted repetition</w:t>
            </w:r>
          </w:p>
          <w:p w14:paraId="346300E5"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214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Recursively generates a passage through the maze based on the player's input seed, and stores it in arrGameBoard.</w:t>
            </w:r>
          </w:p>
        </w:tc>
      </w:tr>
      <w:tr w:rsidR="00E02905" w:rsidRPr="00E02905" w14:paraId="39A9C6F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78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shuffleDirections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9865"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47204A42"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3CCDB1A6"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07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Shuffles the array arrDirections to randomise the order in which the passages will be created (this is based on the seed and predictable - it's also the source of the randomisation in the recursive backtrack generation algorithm used in this program).</w:t>
            </w:r>
          </w:p>
        </w:tc>
      </w:tr>
      <w:tr w:rsidR="00E02905" w:rsidRPr="00E02905" w14:paraId="2EA1186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232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randBetween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1926" w14:textId="77777777" w:rsidR="00E02905" w:rsidRPr="00E02905" w:rsidRDefault="00E02905" w:rsidP="00E02905">
            <w:pPr>
              <w:numPr>
                <w:ilvl w:val="0"/>
                <w:numId w:val="1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993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Generates a random number in the given range of high and low (inclusive).</w:t>
            </w:r>
          </w:p>
        </w:tc>
      </w:tr>
      <w:tr w:rsidR="00E02905" w:rsidRPr="00E02905" w14:paraId="5BA7E2F5"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8C3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generateSeed</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42C0" w14:textId="77777777" w:rsidR="00E02905" w:rsidRPr="00E02905" w:rsidRDefault="00E02905" w:rsidP="00E02905">
            <w:pPr>
              <w:numPr>
                <w:ilvl w:val="0"/>
                <w:numId w:val="1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F7C8EF4" w14:textId="77777777" w:rsidR="00E02905" w:rsidRPr="00E02905" w:rsidRDefault="00E02905" w:rsidP="00E02905">
            <w:pPr>
              <w:numPr>
                <w:ilvl w:val="0"/>
                <w:numId w:val="1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lastRenderedPageBreak/>
              <w:t>Counted repetition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9E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lastRenderedPageBreak/>
              <w:t>Generates a random string of hexadecimal digits for a random seed.</w:t>
            </w:r>
          </w:p>
        </w:tc>
      </w:tr>
      <w:tr w:rsidR="00E02905" w:rsidRPr="00E02905" w14:paraId="6A5C74B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B6C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getHighscores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1FD93" w14:textId="77777777" w:rsidR="00E02905" w:rsidRPr="00E02905" w:rsidRDefault="00E02905" w:rsidP="00E02905">
            <w:pPr>
              <w:numPr>
                <w:ilvl w:val="0"/>
                <w:numId w:val="1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4769ED15" w14:textId="77777777" w:rsidR="00E02905" w:rsidRPr="00E02905" w:rsidRDefault="00E02905" w:rsidP="00E02905">
            <w:pPr>
              <w:numPr>
                <w:ilvl w:val="0"/>
                <w:numId w:val="1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220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Reads the highscores from the highscores.txt file into the array of records arrHighscores.</w:t>
            </w:r>
          </w:p>
        </w:tc>
      </w:tr>
      <w:tr w:rsidR="00E02905" w:rsidRPr="00E02905" w14:paraId="2461302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4D1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readRecordIntoArray</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8FE6" w14:textId="77777777" w:rsidR="00E02905" w:rsidRPr="00E02905" w:rsidRDefault="00E02905" w:rsidP="00E02905">
            <w:pPr>
              <w:numPr>
                <w:ilvl w:val="0"/>
                <w:numId w:val="1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3F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Reads a raw record string from the highscores file, and parses it into a record before appending it to arrHighscores</w:t>
            </w:r>
          </w:p>
        </w:tc>
      </w:tr>
      <w:tr w:rsidR="00E02905" w:rsidRPr="00E02905" w14:paraId="00BD6D4F"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FFB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sortHighscores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AD69"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C434E04"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2D14C420"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BC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Sorts arrHighscores into ascending order by game time for each of the three difficulties using the NESA bubble sort algorithm [O(n^2)].</w:t>
            </w:r>
          </w:p>
        </w:tc>
      </w:tr>
      <w:tr w:rsidR="00E02905" w:rsidRPr="00E02905" w14:paraId="2381820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241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swap</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C578" w14:textId="77777777" w:rsidR="00E02905" w:rsidRPr="00E02905" w:rsidRDefault="00E02905" w:rsidP="00E02905">
            <w:pPr>
              <w:numPr>
                <w:ilvl w:val="0"/>
                <w:numId w:val="2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666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Swaps the elements at the two given indices in the given array.</w:t>
            </w:r>
          </w:p>
        </w:tc>
      </w:tr>
      <w:tr w:rsidR="00E02905" w:rsidRPr="00E02905" w14:paraId="33714DC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ED0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PlayGame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F3C5" w14:textId="77777777" w:rsidR="00E02905" w:rsidRPr="00E02905" w:rsidRDefault="00E02905" w:rsidP="00E02905">
            <w:pPr>
              <w:numPr>
                <w:ilvl w:val="0"/>
                <w:numId w:val="2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98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the subroutines required in the gameplay - this is primarily graphical and involves drawing the maze and its elements, as well as the player/game data, handling the timer, and processing player movement data to efficiently redraw the required components of the screen when the player moves. This also checks when the player has won the game, and presents the frmGameOver form with all required information. </w:t>
            </w:r>
          </w:p>
        </w:tc>
      </w:tr>
      <w:tr w:rsidR="00E02905" w:rsidRPr="00E02905" w14:paraId="131FAB5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391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drawScreen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583" w14:textId="77777777" w:rsidR="00E02905" w:rsidRPr="00E02905" w:rsidRDefault="00E02905" w:rsidP="00E02905">
            <w:pPr>
              <w:numPr>
                <w:ilvl w:val="0"/>
                <w:numId w:val="2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1686D83C" w14:textId="77777777" w:rsidR="00E02905" w:rsidRPr="00E02905" w:rsidRDefault="00E02905" w:rsidP="00E02905">
            <w:pPr>
              <w:numPr>
                <w:ilvl w:val="0"/>
                <w:numId w:val="2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40E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Handles the drawing of required elements onto the screen - both the maze and player (requiring graphics engine API interaction), and updating the game data (Windows Forms interaction).</w:t>
            </w:r>
          </w:p>
        </w:tc>
      </w:tr>
      <w:tr w:rsidR="00E02905" w:rsidRPr="00E02905" w14:paraId="32B3E65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EE6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renderMaze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69D6" w14:textId="77777777" w:rsidR="00E02905" w:rsidRPr="00E02905" w:rsidRDefault="00E02905" w:rsidP="00E02905">
            <w:pPr>
              <w:numPr>
                <w:ilvl w:val="0"/>
                <w:numId w:val="2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2C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Draws each of the three elements of the maze graphic (the cell walls, the colourings of the special cells, and the player)</w:t>
            </w:r>
          </w:p>
        </w:tc>
      </w:tr>
      <w:tr w:rsidR="00E02905" w:rsidRPr="00E02905" w14:paraId="0FA6E3B5"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60B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drawCellWalls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F0EE"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1FE8BC4"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Repetition</w:t>
            </w:r>
          </w:p>
          <w:p w14:paraId="0D44A59E"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467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Loops through each cell, and draws the walls around it (but doesn't draw the walls if they've already been drawn for the adjacent cell).</w:t>
            </w:r>
          </w:p>
        </w:tc>
      </w:tr>
      <w:tr w:rsidR="00E02905" w:rsidRPr="00E02905" w14:paraId="3B7A879A"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56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drawPlayer</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3628" w14:textId="77777777" w:rsidR="00E02905" w:rsidRPr="00E02905" w:rsidRDefault="00E02905" w:rsidP="00E02905">
            <w:pPr>
              <w:numPr>
                <w:ilvl w:val="0"/>
                <w:numId w:val="2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667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Draws the player at their current position.</w:t>
            </w:r>
          </w:p>
        </w:tc>
      </w:tr>
      <w:tr w:rsidR="00E02905" w:rsidRPr="00E02905" w14:paraId="014BE6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EFA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drawSpecialCells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65878" w14:textId="77777777" w:rsidR="00E02905" w:rsidRPr="00E02905" w:rsidRDefault="00E02905" w:rsidP="00E02905">
            <w:pPr>
              <w:numPr>
                <w:ilvl w:val="0"/>
                <w:numId w:val="2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D10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Draws the special cells in the maze (start and end cells) with different colourings.</w:t>
            </w:r>
          </w:p>
        </w:tc>
      </w:tr>
      <w:tr w:rsidR="00E02905" w:rsidRPr="00E02905" w14:paraId="34FA007D"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A6C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updateTime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0082" w14:textId="77777777" w:rsidR="00E02905" w:rsidRPr="00E02905" w:rsidRDefault="00E02905" w:rsidP="00E02905">
            <w:pPr>
              <w:numPr>
                <w:ilvl w:val="0"/>
                <w:numId w:val="2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1C7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Updates the UI with the new game time (only called optionally during gameplay, not during the setup phase).</w:t>
            </w:r>
          </w:p>
        </w:tc>
      </w:tr>
      <w:tr w:rsidR="00E02905" w:rsidRPr="00E02905" w14:paraId="7F44BF3F"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8C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drawGameData</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3D8" w14:textId="77777777" w:rsidR="00E02905" w:rsidRPr="00E02905" w:rsidRDefault="00E02905" w:rsidP="00E02905">
            <w:pPr>
              <w:numPr>
                <w:ilvl w:val="0"/>
                <w:numId w:val="2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6D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Updates the UI with the game information (name, initial time, difficulty, maze size, maze seed) once the gameplay form loads. Only called on setup (not during gameplay).</w:t>
            </w:r>
          </w:p>
        </w:tc>
      </w:tr>
      <w:tr w:rsidR="00E02905" w:rsidRPr="00E02905" w14:paraId="725D97F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DC2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lastRenderedPageBreak/>
              <w:t>resetAndStartTimer</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BA22" w14:textId="77777777" w:rsidR="00E02905" w:rsidRPr="00E02905" w:rsidRDefault="00E02905" w:rsidP="00E02905">
            <w:pPr>
              <w:numPr>
                <w:ilvl w:val="0"/>
                <w:numId w:val="2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199F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Resets then starts the game timer, and uses the gameTime variable as a handle to access the timer with.</w:t>
            </w:r>
          </w:p>
        </w:tc>
      </w:tr>
      <w:tr w:rsidR="00E02905" w:rsidRPr="00E02905" w14:paraId="2077E419"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A24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gameLoop</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177F"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534223B"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Post-test repetition</w:t>
            </w:r>
          </w:p>
          <w:p w14:paraId="3C11E2A9"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54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each 'tick' of the game (0.1 seconds, as this is fast enough to be able to handle every movement the player inputs due to human response time being &gt;0.2 seconds on average) and receives player input, processes it, and updates the screen (after checking for a win).</w:t>
            </w:r>
          </w:p>
        </w:tc>
      </w:tr>
      <w:tr w:rsidR="00E02905" w:rsidRPr="00E02905" w14:paraId="402E2E5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561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queryTimer</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B2DB" w14:textId="77777777" w:rsidR="00E02905" w:rsidRPr="00E02905" w:rsidRDefault="00E02905" w:rsidP="00E02905">
            <w:pPr>
              <w:numPr>
                <w:ilvl w:val="0"/>
                <w:numId w:val="3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258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Retrieves the current game time.</w:t>
            </w:r>
          </w:p>
        </w:tc>
      </w:tr>
      <w:tr w:rsidR="00E02905" w:rsidRPr="00E02905" w14:paraId="77EB53F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A34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handleMovementInput</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313D" w14:textId="77777777" w:rsidR="00E02905" w:rsidRPr="00E02905" w:rsidRDefault="00E02905" w:rsidP="00E02905">
            <w:pPr>
              <w:numPr>
                <w:ilvl w:val="0"/>
                <w:numId w:val="3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CDBC574" w14:textId="77777777" w:rsidR="00E02905" w:rsidRPr="00E02905" w:rsidRDefault="00E02905" w:rsidP="00E02905">
            <w:pPr>
              <w:numPr>
                <w:ilvl w:val="0"/>
                <w:numId w:val="3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Multiway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A3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when a player movement input is detected; checks if the move is valid (doesn't collide with walls or maze boundaries) and if so, moves the player.</w:t>
            </w:r>
          </w:p>
        </w:tc>
      </w:tr>
      <w:tr w:rsidR="00E02905" w:rsidRPr="00E02905" w14:paraId="7FAD788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039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checkValidMove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C88B" w14:textId="77777777" w:rsidR="00E02905" w:rsidRPr="00E02905" w:rsidRDefault="00E02905" w:rsidP="00E02905">
            <w:pPr>
              <w:numPr>
                <w:ilvl w:val="0"/>
                <w:numId w:val="3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A614CAC" w14:textId="77777777" w:rsidR="00E02905" w:rsidRPr="00E02905" w:rsidRDefault="00E02905" w:rsidP="00E02905">
            <w:pPr>
              <w:numPr>
                <w:ilvl w:val="0"/>
                <w:numId w:val="3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3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Determines whether the player's desired movement will collide with cell walls or the maze boundaries.</w:t>
            </w:r>
          </w:p>
        </w:tc>
      </w:tr>
      <w:tr w:rsidR="00E02905" w:rsidRPr="00E02905" w14:paraId="30F9EC9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4B12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applyMovement</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DE63" w14:textId="77777777" w:rsidR="00E02905" w:rsidRPr="00E02905" w:rsidRDefault="00E02905" w:rsidP="00E02905">
            <w:pPr>
              <w:numPr>
                <w:ilvl w:val="0"/>
                <w:numId w:val="3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339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Applies the desired movement (after validation) to the player's position.</w:t>
            </w:r>
          </w:p>
        </w:tc>
      </w:tr>
      <w:tr w:rsidR="00E02905" w:rsidRPr="00E02905" w14:paraId="7D0B2CD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F99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checkWin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ABF5" w14:textId="77777777" w:rsidR="00E02905" w:rsidRPr="00E02905" w:rsidRDefault="00E02905" w:rsidP="00E02905">
            <w:pPr>
              <w:numPr>
                <w:ilvl w:val="0"/>
                <w:numId w:val="3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DBEC651" w14:textId="77777777" w:rsidR="00E02905" w:rsidRPr="00E02905" w:rsidRDefault="00E02905" w:rsidP="00E02905">
            <w:pPr>
              <w:numPr>
                <w:ilvl w:val="0"/>
                <w:numId w:val="3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B1C5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Checks whether the player is in the 'win' cell of the maze (and thus whether the game has ended).</w:t>
            </w:r>
          </w:p>
        </w:tc>
      </w:tr>
      <w:tr w:rsidR="00E02905" w:rsidRPr="00E02905" w14:paraId="149C0D4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276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ScoreGame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FCAC" w14:textId="77777777" w:rsidR="00E02905" w:rsidRPr="00E02905" w:rsidRDefault="00E02905" w:rsidP="00E02905">
            <w:pPr>
              <w:numPr>
                <w:ilvl w:val="0"/>
                <w:numId w:val="3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B4C280E" w14:textId="77777777" w:rsidR="00E02905" w:rsidRPr="00E02905" w:rsidRDefault="00E02905" w:rsidP="00E02905">
            <w:pPr>
              <w:numPr>
                <w:ilvl w:val="0"/>
                <w:numId w:val="3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65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Handles the game ending (displaying player results as well as whether the player has achieved a high score), updating the arrHighscores and highscores.txt file as required.</w:t>
            </w:r>
          </w:p>
        </w:tc>
      </w:tr>
      <w:tr w:rsidR="00E02905" w:rsidRPr="00E02905" w14:paraId="6DC7038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5A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displayGameResults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F6E" w14:textId="77777777" w:rsidR="00E02905" w:rsidRPr="00E02905" w:rsidRDefault="00E02905" w:rsidP="00E02905">
            <w:pPr>
              <w:numPr>
                <w:ilvl w:val="0"/>
                <w:numId w:val="3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0C2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Shows the player a summary of their game, with their name, time, and the maze size, chosen difficulty, and maze seed.</w:t>
            </w:r>
          </w:p>
        </w:tc>
      </w:tr>
      <w:tr w:rsidR="00E02905" w:rsidRPr="00E02905" w14:paraId="328390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F81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checkIfHighscore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E5C" w14:textId="77777777" w:rsidR="00E02905" w:rsidRPr="00E02905" w:rsidRDefault="00E02905" w:rsidP="00E02905">
            <w:pPr>
              <w:numPr>
                <w:ilvl w:val="0"/>
                <w:numId w:val="3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997035F" w14:textId="77777777" w:rsidR="00E02905" w:rsidRPr="00E02905" w:rsidRDefault="00E02905" w:rsidP="00E02905">
            <w:pPr>
              <w:numPr>
                <w:ilvl w:val="0"/>
                <w:numId w:val="3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5F8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Checks if the player's time is faster than the slowest highscore for their difficulty (i.e. the player has achieved a highscore), passing back a Boolean control flag indicating this to only call the update and sort modules if necessary.</w:t>
            </w:r>
          </w:p>
        </w:tc>
      </w:tr>
      <w:tr w:rsidR="00E02905" w:rsidRPr="00E02905" w14:paraId="087BDBE2" w14:textId="77777777" w:rsidTr="00E02905">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9D2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updateHighscores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C01B" w14:textId="77777777" w:rsidR="00E02905" w:rsidRPr="00E02905" w:rsidRDefault="00E02905" w:rsidP="00E02905">
            <w:pPr>
              <w:numPr>
                <w:ilvl w:val="0"/>
                <w:numId w:val="3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84A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Overwrites the last highscore in the arrHighscores array for the player's difficulty with the new player's game information.</w:t>
            </w:r>
          </w:p>
        </w:tc>
      </w:tr>
      <w:tr w:rsidR="00E02905" w:rsidRPr="00E02905" w14:paraId="0261D94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F2A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displayHighscores</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0E5D" w14:textId="77777777" w:rsidR="00E02905" w:rsidRPr="00E02905" w:rsidRDefault="00E02905" w:rsidP="00E02905">
            <w:pPr>
              <w:numPr>
                <w:ilvl w:val="0"/>
                <w:numId w:val="4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FEA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Displays the high scores to the player.</w:t>
            </w:r>
          </w:p>
        </w:tc>
      </w:tr>
      <w:tr w:rsidR="00E02905" w:rsidRPr="00E02905" w14:paraId="22E60791"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803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writeHighscoresToFile</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4DAC" w14:textId="77777777" w:rsidR="00E02905" w:rsidRPr="00E02905" w:rsidRDefault="00E02905" w:rsidP="00E02905">
            <w:pPr>
              <w:numPr>
                <w:ilvl w:val="0"/>
                <w:numId w:val="4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A22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Writes the highscores to the highscores.txt file if they have changed (i.e. if the player has achieved a highscore).</w:t>
            </w:r>
          </w:p>
        </w:tc>
      </w:tr>
    </w:tbl>
    <w:p w14:paraId="1A6493F1" w14:textId="753EC450" w:rsidR="00E02905" w:rsidRDefault="00E02905" w:rsidP="00E02905"/>
    <w:p w14:paraId="03FE14CC" w14:textId="77777777" w:rsidR="00E02905" w:rsidRDefault="00E02905">
      <w:r>
        <w:br w:type="page"/>
      </w:r>
    </w:p>
    <w:p w14:paraId="5304ABC7" w14:textId="4CF83D45" w:rsidR="00E02905" w:rsidRDefault="00E02905" w:rsidP="00E02905">
      <w:pPr>
        <w:pStyle w:val="Heading2"/>
      </w:pPr>
      <w:bookmarkStart w:id="32" w:name="_Toc89187845"/>
      <w:r>
        <w:lastRenderedPageBreak/>
        <w:t>Function 1: validateName</w:t>
      </w:r>
      <w:bookmarkEnd w:id="32"/>
    </w:p>
    <w:p w14:paraId="6A53587B" w14:textId="5B5D5B49" w:rsidR="00E02905" w:rsidRDefault="00E02905" w:rsidP="00E02905">
      <w:pPr>
        <w:pStyle w:val="Heading3"/>
      </w:pPr>
      <w:bookmarkStart w:id="33" w:name="_Toc89187846"/>
      <w:r>
        <w:t>IPO Diagram</w:t>
      </w:r>
      <w:bookmarkEnd w:id="33"/>
    </w:p>
    <w:tbl>
      <w:tblPr>
        <w:tblW w:w="14030" w:type="dxa"/>
        <w:tblCellMar>
          <w:top w:w="15" w:type="dxa"/>
          <w:left w:w="15" w:type="dxa"/>
          <w:bottom w:w="15" w:type="dxa"/>
          <w:right w:w="15" w:type="dxa"/>
        </w:tblCellMar>
        <w:tblLook w:val="04A0" w:firstRow="1" w:lastRow="0" w:firstColumn="1" w:lastColumn="0" w:noHBand="0" w:noVBand="1"/>
      </w:tblPr>
      <w:tblGrid>
        <w:gridCol w:w="1387"/>
        <w:gridCol w:w="6726"/>
        <w:gridCol w:w="5917"/>
      </w:tblGrid>
      <w:tr w:rsidR="00E02905" w:rsidRPr="00E02905" w14:paraId="75249B7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602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5BD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5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E5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26AEB65F" w14:textId="77777777" w:rsidTr="00E02905">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86E230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playerName</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443109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Set result to true.</w:t>
            </w:r>
          </w:p>
          <w:p w14:paraId="2BE183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 if the name is empty (length 0) or length is more than 16 characters. If so, set result to false.</w:t>
            </w:r>
          </w:p>
        </w:tc>
        <w:tc>
          <w:tcPr>
            <w:tcW w:w="5917"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79A4AA" w14:textId="77777777" w:rsidR="00E02905" w:rsidRPr="00E02905" w:rsidRDefault="00E02905" w:rsidP="00E02905">
            <w:pPr>
              <w:rPr>
                <w:rFonts w:ascii="Times New Roman" w:eastAsia="Times New Roman" w:hAnsi="Times New Roman" w:cs="Times New Roman"/>
              </w:rPr>
            </w:pPr>
          </w:p>
        </w:tc>
      </w:tr>
      <w:tr w:rsidR="00E02905" w:rsidRPr="00E02905" w14:paraId="2925382E" w14:textId="77777777" w:rsidTr="00E02905">
        <w:tc>
          <w:tcPr>
            <w:tcW w:w="0" w:type="auto"/>
            <w:tcBorders>
              <w:left w:val="single" w:sz="8" w:space="0" w:color="000000"/>
              <w:right w:val="single" w:sz="8" w:space="0" w:color="000000"/>
            </w:tcBorders>
            <w:tcMar>
              <w:top w:w="100" w:type="dxa"/>
              <w:left w:w="100" w:type="dxa"/>
              <w:bottom w:w="100" w:type="dxa"/>
              <w:right w:w="100" w:type="dxa"/>
            </w:tcMar>
            <w:hideMark/>
          </w:tcPr>
          <w:p w14:paraId="17971F39" w14:textId="77777777" w:rsidR="00E02905" w:rsidRPr="00E02905" w:rsidRDefault="00E02905" w:rsidP="00E02905">
            <w:pPr>
              <w:rPr>
                <w:rFonts w:ascii="Times New Roman" w:eastAsia="Times New Roman" w:hAnsi="Times New Roman" w:cs="Times New Roman"/>
              </w:rPr>
            </w:pPr>
          </w:p>
        </w:tc>
        <w:tc>
          <w:tcPr>
            <w:tcW w:w="0" w:type="auto"/>
            <w:tcBorders>
              <w:left w:val="single" w:sz="8" w:space="0" w:color="000000"/>
              <w:right w:val="single" w:sz="8" w:space="0" w:color="000000"/>
            </w:tcBorders>
            <w:tcMar>
              <w:top w:w="100" w:type="dxa"/>
              <w:left w:w="100" w:type="dxa"/>
              <w:bottom w:w="100" w:type="dxa"/>
              <w:right w:w="100" w:type="dxa"/>
            </w:tcMar>
            <w:hideMark/>
          </w:tcPr>
          <w:p w14:paraId="1B9596D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name is a valid length, check that it's composed only of letters, numbers, or underscores. If not, set result to false.</w:t>
            </w:r>
          </w:p>
        </w:tc>
        <w:tc>
          <w:tcPr>
            <w:tcW w:w="5917" w:type="dxa"/>
            <w:tcBorders>
              <w:left w:val="single" w:sz="8" w:space="0" w:color="000000"/>
              <w:right w:val="single" w:sz="8" w:space="0" w:color="000000"/>
            </w:tcBorders>
            <w:tcMar>
              <w:top w:w="100" w:type="dxa"/>
              <w:left w:w="100" w:type="dxa"/>
              <w:bottom w:w="100" w:type="dxa"/>
              <w:right w:w="100" w:type="dxa"/>
            </w:tcMar>
            <w:hideMark/>
          </w:tcPr>
          <w:p w14:paraId="54C8745F" w14:textId="77777777" w:rsidR="00E02905" w:rsidRPr="00E02905" w:rsidRDefault="00E02905" w:rsidP="00E02905">
            <w:pPr>
              <w:rPr>
                <w:rFonts w:ascii="Times New Roman" w:eastAsia="Times New Roman" w:hAnsi="Times New Roman" w:cs="Times New Roman"/>
              </w:rPr>
            </w:pPr>
          </w:p>
        </w:tc>
      </w:tr>
      <w:tr w:rsidR="00E02905" w:rsidRPr="00E02905" w14:paraId="5A3AC28C" w14:textId="77777777" w:rsidTr="00E02905">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3E9041F" w14:textId="77777777" w:rsidR="00E02905" w:rsidRPr="00E02905" w:rsidRDefault="00E02905" w:rsidP="00E02905">
            <w:pPr>
              <w:rPr>
                <w:rFonts w:ascii="Times New Roman" w:eastAsia="Times New Roman" w:hAnsi="Times New Roman" w:cs="Times New Roman"/>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6D4FD0B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result.</w:t>
            </w:r>
          </w:p>
        </w:tc>
        <w:tc>
          <w:tcPr>
            <w:tcW w:w="5917"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A06997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 (true or false)</w:t>
            </w:r>
          </w:p>
        </w:tc>
      </w:tr>
    </w:tbl>
    <w:p w14:paraId="66D4A048" w14:textId="65521048" w:rsidR="00E02905" w:rsidRDefault="00E02905" w:rsidP="00E02905">
      <w:pPr>
        <w:pStyle w:val="Heading3"/>
      </w:pPr>
      <w:bookmarkStart w:id="34" w:name="_Toc89187847"/>
      <w:r>
        <w:t>Data Dictionary</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387"/>
        <w:gridCol w:w="1303"/>
        <w:gridCol w:w="1858"/>
        <w:gridCol w:w="1672"/>
        <w:gridCol w:w="1535"/>
        <w:gridCol w:w="3177"/>
        <w:gridCol w:w="3088"/>
      </w:tblGrid>
      <w:tr w:rsidR="00E02905" w:rsidRPr="00E02905" w14:paraId="379DCF1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533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C65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AB6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95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8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3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CB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11D0DA8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CDE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playerName</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64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A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Between 0-16 (1 byte per char, max 16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87D6" w14:textId="179C638E"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1-16 inclusive</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C9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11A7" w14:textId="1067C4CF"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Holds the player name requiring validation - can be from </w:t>
            </w:r>
            <w:r>
              <w:rPr>
                <w:rFonts w:ascii="Arial" w:eastAsia="Times New Roman" w:hAnsi="Arial" w:cs="Arial"/>
                <w:color w:val="000000"/>
                <w:sz w:val="22"/>
                <w:szCs w:val="22"/>
              </w:rPr>
              <w:t>1</w:t>
            </w:r>
            <w:r w:rsidRPr="00E02905">
              <w:rPr>
                <w:rFonts w:ascii="Arial" w:eastAsia="Times New Roman" w:hAnsi="Arial" w:cs="Arial"/>
                <w:color w:val="000000"/>
                <w:sz w:val="22"/>
                <w:szCs w:val="22"/>
              </w:rPr>
              <w:t>-16 characters</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26A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"ThisIsAMazeGame_"</w:t>
            </w:r>
          </w:p>
        </w:tc>
      </w:tr>
      <w:tr w:rsidR="00E02905" w:rsidRPr="00E02905" w14:paraId="565DB2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FD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BD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Boolean</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A00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 bit, padded to 1 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964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70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FD4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Holds the result of whether the player's name is valid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A6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True (represented as 1 within the computer system)</w:t>
            </w:r>
          </w:p>
        </w:tc>
      </w:tr>
    </w:tbl>
    <w:p w14:paraId="18478981" w14:textId="3E937CE4" w:rsidR="00E02905" w:rsidRDefault="00E02905" w:rsidP="00E02905"/>
    <w:p w14:paraId="3B2B06ED" w14:textId="77777777" w:rsidR="00E02905" w:rsidRDefault="00E02905">
      <w:r>
        <w:br w:type="page"/>
      </w:r>
    </w:p>
    <w:p w14:paraId="5D9880D6" w14:textId="36A5579F" w:rsidR="00E02905" w:rsidRDefault="00E02905" w:rsidP="00E02905">
      <w:pPr>
        <w:pStyle w:val="Heading3"/>
      </w:pPr>
      <w:bookmarkStart w:id="35" w:name="_Toc89187848"/>
      <w:r>
        <w:lastRenderedPageBreak/>
        <w:t>Pseudocode</w:t>
      </w:r>
      <w:bookmarkEnd w:id="35"/>
    </w:p>
    <w:p w14:paraId="371FCDDB"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BEGIN validateName(playerName as String) returns Boolean</w:t>
      </w:r>
    </w:p>
    <w:p w14:paraId="5A291244"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Let result = True</w:t>
      </w:r>
    </w:p>
    <w:p w14:paraId="74AE8E05"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'REM Name must be between 1-16 chars inclusive</w:t>
      </w:r>
    </w:p>
    <w:p w14:paraId="678B556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IF playerName is empty OR playerName.Length &gt; 16 THEN</w:t>
      </w:r>
    </w:p>
    <w:p w14:paraId="6758D099"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result = False</w:t>
      </w:r>
    </w:p>
    <w:p w14:paraId="5547588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ELSE</w:t>
      </w:r>
    </w:p>
    <w:p w14:paraId="2D1CB9F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Let i = 1</w:t>
      </w:r>
    </w:p>
    <w:p w14:paraId="4217210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'REM Name must only contain alphanumeric or underscore chars</w:t>
      </w:r>
    </w:p>
    <w:p w14:paraId="0C5B03C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WHILE i &lt;= playerName.Length AND result = True</w:t>
      </w:r>
    </w:p>
    <w:p w14:paraId="1AABC06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IF NOT </w:t>
      </w:r>
      <w:r>
        <w:rPr>
          <w:rFonts w:ascii="Courier New" w:hAnsi="Courier New" w:cs="Courier New"/>
          <w:color w:val="000000"/>
          <w:sz w:val="22"/>
          <w:szCs w:val="22"/>
          <w:u w:val="single"/>
        </w:rPr>
        <w:t>checkValidChar</w:t>
      </w:r>
      <w:r>
        <w:rPr>
          <w:rFonts w:ascii="Courier New" w:hAnsi="Courier New" w:cs="Courier New"/>
          <w:color w:val="000000"/>
          <w:sz w:val="22"/>
          <w:szCs w:val="22"/>
        </w:rPr>
        <w:t>(playerName(i), "A-Za-z0-9_") THEN</w:t>
      </w:r>
    </w:p>
    <w:p w14:paraId="4A011F9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result = False</w:t>
      </w:r>
    </w:p>
    <w:p w14:paraId="2825941C"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ENDIF</w:t>
      </w:r>
    </w:p>
    <w:p w14:paraId="44AFCF1D"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ENDWHILE</w:t>
      </w:r>
    </w:p>
    <w:p w14:paraId="27A9565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ENDIF</w:t>
      </w:r>
    </w:p>
    <w:p w14:paraId="26611F8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RETURN result</w:t>
      </w:r>
    </w:p>
    <w:p w14:paraId="7703E139"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END ValidateName</w:t>
      </w:r>
    </w:p>
    <w:p w14:paraId="001F2EC1" w14:textId="5DEF62B8" w:rsidR="00E02905" w:rsidRDefault="00E02905">
      <w:r>
        <w:br w:type="page"/>
      </w:r>
    </w:p>
    <w:p w14:paraId="43AB0FAD" w14:textId="7F1B51F2" w:rsidR="00E02905" w:rsidRDefault="00E02905" w:rsidP="00E02905">
      <w:pPr>
        <w:pStyle w:val="Heading2"/>
      </w:pPr>
      <w:bookmarkStart w:id="36" w:name="_Toc89187849"/>
      <w:r>
        <w:lastRenderedPageBreak/>
        <w:t>Function 2: generateSeed</w:t>
      </w:r>
      <w:bookmarkEnd w:id="36"/>
    </w:p>
    <w:p w14:paraId="5623B157" w14:textId="46DC8CB4" w:rsidR="00E02905" w:rsidRDefault="00E02905" w:rsidP="00E02905">
      <w:pPr>
        <w:pStyle w:val="Heading3"/>
      </w:pPr>
      <w:bookmarkStart w:id="37" w:name="_Toc89187850"/>
      <w:r>
        <w:t>IPO Diagram</w:t>
      </w:r>
      <w:bookmarkEnd w:id="37"/>
    </w:p>
    <w:tbl>
      <w:tblPr>
        <w:tblW w:w="14120" w:type="dxa"/>
        <w:tblCellMar>
          <w:top w:w="15" w:type="dxa"/>
          <w:left w:w="15" w:type="dxa"/>
          <w:bottom w:w="15" w:type="dxa"/>
          <w:right w:w="15" w:type="dxa"/>
        </w:tblCellMar>
        <w:tblLook w:val="04A0" w:firstRow="1" w:lastRow="0" w:firstColumn="1" w:lastColumn="0" w:noHBand="0" w:noVBand="1"/>
      </w:tblPr>
      <w:tblGrid>
        <w:gridCol w:w="3500"/>
        <w:gridCol w:w="7380"/>
        <w:gridCol w:w="3240"/>
      </w:tblGrid>
      <w:tr w:rsidR="00E02905" w:rsidRPr="00E02905" w14:paraId="17A02A4E" w14:textId="77777777" w:rsidTr="00E0290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1B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D17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6AE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06D4C938" w14:textId="77777777" w:rsidTr="00E02905">
        <w:tc>
          <w:tcPr>
            <w:tcW w:w="35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83BDB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System time (accessed internally, not passed as parameter)</w:t>
            </w:r>
          </w:p>
        </w:tc>
        <w:tc>
          <w:tcPr>
            <w:tcW w:w="738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711E4F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Initialise the system pseudorandom number generator with the system time to ensure a random string.</w:t>
            </w:r>
          </w:p>
        </w:tc>
        <w:tc>
          <w:tcPr>
            <w:tcW w:w="32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48A4062" w14:textId="77777777" w:rsidR="00E02905" w:rsidRPr="00E02905" w:rsidRDefault="00E02905" w:rsidP="00E02905">
            <w:pPr>
              <w:rPr>
                <w:rFonts w:ascii="Times New Roman" w:eastAsia="Times New Roman" w:hAnsi="Times New Roman" w:cs="Times New Roman"/>
              </w:rPr>
            </w:pPr>
          </w:p>
        </w:tc>
      </w:tr>
      <w:tr w:rsidR="00E02905" w:rsidRPr="00E02905" w14:paraId="3BD6B4D9" w14:textId="77777777" w:rsidTr="00E02905">
        <w:tc>
          <w:tcPr>
            <w:tcW w:w="3500" w:type="dxa"/>
            <w:tcBorders>
              <w:left w:val="single" w:sz="8" w:space="0" w:color="000000"/>
              <w:right w:val="single" w:sz="8" w:space="0" w:color="000000"/>
            </w:tcBorders>
            <w:tcMar>
              <w:top w:w="100" w:type="dxa"/>
              <w:left w:w="100" w:type="dxa"/>
              <w:bottom w:w="100" w:type="dxa"/>
              <w:right w:w="100" w:type="dxa"/>
            </w:tcMar>
            <w:hideMark/>
          </w:tcPr>
          <w:p w14:paraId="2C38261D" w14:textId="77777777" w:rsidR="00E02905" w:rsidRPr="00E02905" w:rsidRDefault="00E02905" w:rsidP="00E02905">
            <w:pPr>
              <w:rPr>
                <w:rFonts w:ascii="Times New Roman" w:eastAsia="Times New Roman" w:hAnsi="Times New Roman" w:cs="Times New Roman"/>
              </w:rPr>
            </w:pPr>
          </w:p>
        </w:tc>
        <w:tc>
          <w:tcPr>
            <w:tcW w:w="7380" w:type="dxa"/>
            <w:tcBorders>
              <w:left w:val="single" w:sz="8" w:space="0" w:color="000000"/>
              <w:right w:val="single" w:sz="8" w:space="0" w:color="000000"/>
            </w:tcBorders>
            <w:tcMar>
              <w:top w:w="100" w:type="dxa"/>
              <w:left w:w="100" w:type="dxa"/>
              <w:bottom w:w="100" w:type="dxa"/>
              <w:right w:w="100" w:type="dxa"/>
            </w:tcMar>
            <w:hideMark/>
          </w:tcPr>
          <w:p w14:paraId="011AE5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Generate a random integer from 0-15 inclusive, then convert it to a hexadecimal character. Append it to a random seed string, and stop when this string is 10 characters in length.</w:t>
            </w:r>
          </w:p>
        </w:tc>
        <w:tc>
          <w:tcPr>
            <w:tcW w:w="3240" w:type="dxa"/>
            <w:tcBorders>
              <w:left w:val="single" w:sz="8" w:space="0" w:color="000000"/>
              <w:right w:val="single" w:sz="8" w:space="0" w:color="000000"/>
            </w:tcBorders>
            <w:tcMar>
              <w:top w:w="100" w:type="dxa"/>
              <w:left w:w="100" w:type="dxa"/>
              <w:bottom w:w="100" w:type="dxa"/>
              <w:right w:w="100" w:type="dxa"/>
            </w:tcMar>
            <w:hideMark/>
          </w:tcPr>
          <w:p w14:paraId="7FF38232" w14:textId="77777777" w:rsidR="00E02905" w:rsidRPr="00E02905" w:rsidRDefault="00E02905" w:rsidP="00E02905">
            <w:pPr>
              <w:rPr>
                <w:rFonts w:ascii="Times New Roman" w:eastAsia="Times New Roman" w:hAnsi="Times New Roman" w:cs="Times New Roman"/>
              </w:rPr>
            </w:pPr>
          </w:p>
        </w:tc>
      </w:tr>
      <w:tr w:rsidR="00E02905" w:rsidRPr="00E02905" w14:paraId="2DEF5A66" w14:textId="77777777" w:rsidTr="00E02905">
        <w:tc>
          <w:tcPr>
            <w:tcW w:w="35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6E4B170" w14:textId="77777777" w:rsidR="00E02905" w:rsidRPr="00E02905" w:rsidRDefault="00E02905" w:rsidP="00E02905">
            <w:pPr>
              <w:rPr>
                <w:rFonts w:ascii="Times New Roman" w:eastAsia="Times New Roman" w:hAnsi="Times New Roman" w:cs="Times New Roman"/>
              </w:rPr>
            </w:pPr>
          </w:p>
        </w:tc>
        <w:tc>
          <w:tcPr>
            <w:tcW w:w="738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E77EF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generated random seed</w:t>
            </w:r>
          </w:p>
        </w:tc>
        <w:tc>
          <w:tcPr>
            <w:tcW w:w="32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A3B3F1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mazeSeed (10-digit hex string)</w:t>
            </w:r>
          </w:p>
        </w:tc>
      </w:tr>
    </w:tbl>
    <w:p w14:paraId="160EA15F" w14:textId="1F0F6F9F" w:rsidR="00E02905" w:rsidRDefault="00E02905" w:rsidP="00E02905">
      <w:pPr>
        <w:pStyle w:val="Heading3"/>
      </w:pPr>
      <w:bookmarkStart w:id="38" w:name="_Toc89187851"/>
      <w:r>
        <w:t>Data Dictionary</w:t>
      </w:r>
      <w:bookmarkEnd w:id="38"/>
    </w:p>
    <w:tbl>
      <w:tblPr>
        <w:tblW w:w="0" w:type="auto"/>
        <w:tblCellMar>
          <w:top w:w="15" w:type="dxa"/>
          <w:left w:w="15" w:type="dxa"/>
          <w:bottom w:w="15" w:type="dxa"/>
          <w:right w:w="15" w:type="dxa"/>
        </w:tblCellMar>
        <w:tblLook w:val="04A0" w:firstRow="1" w:lastRow="0" w:firstColumn="1" w:lastColumn="0" w:noHBand="0" w:noVBand="1"/>
      </w:tblPr>
      <w:tblGrid>
        <w:gridCol w:w="1717"/>
        <w:gridCol w:w="1440"/>
        <w:gridCol w:w="1090"/>
        <w:gridCol w:w="1689"/>
        <w:gridCol w:w="1604"/>
        <w:gridCol w:w="4973"/>
        <w:gridCol w:w="1507"/>
      </w:tblGrid>
      <w:tr w:rsidR="00E02905" w:rsidRPr="00E02905" w14:paraId="76F78502"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6A9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787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8E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4D9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453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5BB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53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72C1855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9CB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mazeSeed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874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845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 (10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A7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DA4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9B3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generated maze seed (10-digit hex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14E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"1b2f78ac4e"</w:t>
            </w:r>
          </w:p>
        </w:tc>
      </w:tr>
      <w:tr w:rsidR="00E02905" w:rsidRPr="00E02905" w14:paraId="1EF6767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75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digitCounter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C00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1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6EC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718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381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number of digits currently in the generated hex string (to avoid repeated length accesses which are performance-costly)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404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7</w:t>
            </w:r>
          </w:p>
        </w:tc>
      </w:tr>
      <w:tr w:rsidR="00E02905" w:rsidRPr="00E02905" w14:paraId="02343648"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FC6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currentDigitDec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16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D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F54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9CC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46A8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randomly generated digit that will go in the current position, in its decimal integer format (range 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DC1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13</w:t>
            </w:r>
          </w:p>
        </w:tc>
      </w:tr>
      <w:tr w:rsidR="00E02905" w:rsidRPr="00E02905" w14:paraId="3579235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114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currentDigitHex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39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Character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DB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923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A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2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hexadecimal digit representation of the number stored in currentDigitDec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AC7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w:t>
            </w:r>
          </w:p>
        </w:tc>
      </w:tr>
    </w:tbl>
    <w:p w14:paraId="2E39DBF6" w14:textId="42DEC696" w:rsidR="00E02905" w:rsidRDefault="00E02905" w:rsidP="00E02905"/>
    <w:p w14:paraId="777543E7" w14:textId="77777777" w:rsidR="00E02905" w:rsidRDefault="00E02905">
      <w:r>
        <w:br w:type="page"/>
      </w:r>
    </w:p>
    <w:p w14:paraId="3173CF27" w14:textId="64A66F17" w:rsidR="00E02905" w:rsidRDefault="00E02905" w:rsidP="00E02905">
      <w:pPr>
        <w:pStyle w:val="Heading3"/>
      </w:pPr>
      <w:bookmarkStart w:id="39" w:name="_Toc89187852"/>
      <w:r>
        <w:lastRenderedPageBreak/>
        <w:t>Pseudocode</w:t>
      </w:r>
      <w:bookmarkEnd w:id="39"/>
    </w:p>
    <w:p w14:paraId="249F2D05"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BEGIN generateSeed() returns String</w:t>
      </w:r>
    </w:p>
    <w:p w14:paraId="098ED1D7"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u w:val="single"/>
        </w:rPr>
        <w:t>Randomize</w:t>
      </w:r>
      <w:r>
        <w:rPr>
          <w:rFonts w:ascii="Courier New" w:hAnsi="Courier New" w:cs="Courier New"/>
          <w:color w:val="000000"/>
          <w:sz w:val="22"/>
          <w:szCs w:val="22"/>
        </w:rPr>
        <w:t>(System Time) 'REM Initially randomise the inbuilt pseudorandom number generator</w:t>
      </w:r>
    </w:p>
    <w:p w14:paraId="4714E159"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Let mazeSeed As String = ""</w:t>
      </w:r>
    </w:p>
    <w:p w14:paraId="0715EEAC"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Let digitCounter As Integer = 0</w:t>
      </w:r>
    </w:p>
    <w:p w14:paraId="6F72001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Let currentDigitDec As Integer = 0</w:t>
      </w:r>
    </w:p>
    <w:p w14:paraId="0379863D"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Let currentDigitHex As Char = ""</w:t>
      </w:r>
    </w:p>
    <w:p w14:paraId="681F819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'REM Generate 10 digits of a hex string</w:t>
      </w:r>
    </w:p>
    <w:p w14:paraId="1BBB56DF"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WHILE digitCounter &lt; 10</w:t>
      </w:r>
    </w:p>
    <w:p w14:paraId="7D007AC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'REM The number is generated as an integer, then converted to a hex character</w:t>
      </w:r>
    </w:p>
    <w:p w14:paraId="167244D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currentDigitDec = </w:t>
      </w:r>
      <w:r>
        <w:rPr>
          <w:rFonts w:ascii="Courier New" w:hAnsi="Courier New" w:cs="Courier New"/>
          <w:color w:val="000000"/>
          <w:sz w:val="22"/>
          <w:szCs w:val="22"/>
          <w:u w:val="single"/>
        </w:rPr>
        <w:t>randBetween</w:t>
      </w:r>
      <w:r>
        <w:rPr>
          <w:rFonts w:ascii="Courier New" w:hAnsi="Courier New" w:cs="Courier New"/>
          <w:color w:val="000000"/>
          <w:sz w:val="22"/>
          <w:szCs w:val="22"/>
        </w:rPr>
        <w:t>(0, 15)</w:t>
      </w:r>
    </w:p>
    <w:p w14:paraId="38C78FFF"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Let currentDigitHex = Hex of currentDigitDec</w:t>
      </w:r>
    </w:p>
    <w:p w14:paraId="5AEC03B3"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Let mazeSeed = mazeSeed &amp; currentDigitHex</w:t>
      </w:r>
    </w:p>
    <w:p w14:paraId="2B56D09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Let digitCounter = digitCounter + 1</w:t>
      </w:r>
    </w:p>
    <w:p w14:paraId="3C8D975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ENDWHILE</w:t>
      </w:r>
    </w:p>
    <w:p w14:paraId="1EF38D9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RETURN mazeSeed</w:t>
      </w:r>
    </w:p>
    <w:p w14:paraId="008BC169"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END generateSeed</w:t>
      </w:r>
    </w:p>
    <w:p w14:paraId="6000A616" w14:textId="44B5B7C2" w:rsidR="00E02905" w:rsidRDefault="00E02905">
      <w:r>
        <w:br w:type="page"/>
      </w:r>
    </w:p>
    <w:p w14:paraId="2E63A744" w14:textId="752F2B0B" w:rsidR="00E02905" w:rsidRDefault="00E02905" w:rsidP="00E02905">
      <w:pPr>
        <w:pStyle w:val="Heading2"/>
      </w:pPr>
      <w:bookmarkStart w:id="40" w:name="_Toc89187853"/>
      <w:r>
        <w:lastRenderedPageBreak/>
        <w:t>Subroutine: sortHighscores (and swap)</w:t>
      </w:r>
      <w:bookmarkEnd w:id="40"/>
    </w:p>
    <w:p w14:paraId="2D934D4B" w14:textId="5C3593F2" w:rsidR="00E02905" w:rsidRDefault="00E02905" w:rsidP="00E02905">
      <w:pPr>
        <w:pStyle w:val="Heading3"/>
      </w:pPr>
      <w:bookmarkStart w:id="41" w:name="_Toc89187854"/>
      <w:r>
        <w:t>IPO Diagram</w:t>
      </w:r>
      <w:bookmarkEnd w:id="41"/>
    </w:p>
    <w:tbl>
      <w:tblPr>
        <w:tblW w:w="14120" w:type="dxa"/>
        <w:tblCellMar>
          <w:top w:w="15" w:type="dxa"/>
          <w:left w:w="15" w:type="dxa"/>
          <w:bottom w:w="15" w:type="dxa"/>
          <w:right w:w="15" w:type="dxa"/>
        </w:tblCellMar>
        <w:tblLook w:val="04A0" w:firstRow="1" w:lastRow="0" w:firstColumn="1" w:lastColumn="0" w:noHBand="0" w:noVBand="1"/>
      </w:tblPr>
      <w:tblGrid>
        <w:gridCol w:w="3140"/>
        <w:gridCol w:w="6120"/>
        <w:gridCol w:w="4860"/>
      </w:tblGrid>
      <w:tr w:rsidR="00E02905" w:rsidRPr="00E02905" w14:paraId="0317468D" w14:textId="77777777" w:rsidTr="00E02905">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D7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202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1B7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695E8D43" w14:textId="77777777" w:rsidTr="00E02905">
        <w:tc>
          <w:tcPr>
            <w:tcW w:w="31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EFA4A0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612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2F7520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512B2B4" w14:textId="77777777" w:rsidR="00E02905" w:rsidRPr="00E02905" w:rsidRDefault="00E02905" w:rsidP="00E02905">
            <w:pPr>
              <w:rPr>
                <w:rFonts w:ascii="Times New Roman" w:eastAsia="Times New Roman" w:hAnsi="Times New Roman" w:cs="Times New Roman"/>
              </w:rPr>
            </w:pPr>
          </w:p>
        </w:tc>
      </w:tr>
      <w:tr w:rsidR="00E02905" w:rsidRPr="00E02905" w14:paraId="057BA20A" w14:textId="77777777" w:rsidTr="00E02905">
        <w:tc>
          <w:tcPr>
            <w:tcW w:w="3140" w:type="dxa"/>
            <w:tcBorders>
              <w:left w:val="single" w:sz="8" w:space="0" w:color="000000"/>
              <w:right w:val="single" w:sz="8" w:space="0" w:color="000000"/>
            </w:tcBorders>
            <w:tcMar>
              <w:top w:w="100" w:type="dxa"/>
              <w:left w:w="100" w:type="dxa"/>
              <w:bottom w:w="100" w:type="dxa"/>
              <w:right w:w="100" w:type="dxa"/>
            </w:tcMar>
            <w:hideMark/>
          </w:tcPr>
          <w:p w14:paraId="6B5E3681"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right w:val="single" w:sz="8" w:space="0" w:color="000000"/>
            </w:tcBorders>
            <w:tcMar>
              <w:top w:w="100" w:type="dxa"/>
              <w:left w:w="100" w:type="dxa"/>
              <w:bottom w:w="100" w:type="dxa"/>
              <w:right w:w="100" w:type="dxa"/>
            </w:tcMar>
            <w:hideMark/>
          </w:tcPr>
          <w:p w14:paraId="185DD3A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628E3B09" w14:textId="77777777" w:rsidR="00E02905" w:rsidRPr="00E02905" w:rsidRDefault="00E02905" w:rsidP="00E02905">
            <w:pPr>
              <w:rPr>
                <w:rFonts w:ascii="Times New Roman" w:eastAsia="Times New Roman" w:hAnsi="Times New Roman" w:cs="Times New Roman"/>
              </w:rPr>
            </w:pPr>
          </w:p>
        </w:tc>
      </w:tr>
      <w:tr w:rsidR="00E02905" w:rsidRPr="00E02905" w14:paraId="435C1443" w14:textId="77777777" w:rsidTr="00E02905">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303FDF8"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B3316F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204F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E799371" w14:textId="50E1D9FF" w:rsidR="00E02905" w:rsidRDefault="00E02905" w:rsidP="00E02905">
      <w:pPr>
        <w:pStyle w:val="Heading3"/>
      </w:pPr>
      <w:bookmarkStart w:id="42" w:name="_Toc89187855"/>
      <w:r>
        <w:t>Data Dictionary</w:t>
      </w:r>
      <w:bookmarkEnd w:id="42"/>
    </w:p>
    <w:tbl>
      <w:tblPr>
        <w:tblW w:w="14120" w:type="dxa"/>
        <w:tblCellMar>
          <w:top w:w="15" w:type="dxa"/>
          <w:left w:w="15" w:type="dxa"/>
          <w:bottom w:w="15" w:type="dxa"/>
          <w:right w:w="15" w:type="dxa"/>
        </w:tblCellMar>
        <w:tblLook w:val="04A0" w:firstRow="1" w:lastRow="0" w:firstColumn="1" w:lastColumn="0" w:noHBand="0" w:noVBand="1"/>
      </w:tblPr>
      <w:tblGrid>
        <w:gridCol w:w="4400"/>
        <w:gridCol w:w="4860"/>
        <w:gridCol w:w="4860"/>
      </w:tblGrid>
      <w:tr w:rsidR="00E02905" w:rsidRPr="00E02905" w14:paraId="5B85C2D0" w14:textId="77777777" w:rsidTr="00E02905">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D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401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6FE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57C9B7F7" w14:textId="77777777" w:rsidTr="00E02905">
        <w:tc>
          <w:tcPr>
            <w:tcW w:w="44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8F93D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02820C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E7E8BE4" w14:textId="77777777" w:rsidR="00E02905" w:rsidRPr="00E02905" w:rsidRDefault="00E02905" w:rsidP="00E02905">
            <w:pPr>
              <w:rPr>
                <w:rFonts w:ascii="Times New Roman" w:eastAsia="Times New Roman" w:hAnsi="Times New Roman" w:cs="Times New Roman"/>
              </w:rPr>
            </w:pPr>
          </w:p>
        </w:tc>
      </w:tr>
      <w:tr w:rsidR="00E02905" w:rsidRPr="00E02905" w14:paraId="488A2211" w14:textId="77777777" w:rsidTr="00E02905">
        <w:tc>
          <w:tcPr>
            <w:tcW w:w="4400" w:type="dxa"/>
            <w:tcBorders>
              <w:left w:val="single" w:sz="8" w:space="0" w:color="000000"/>
              <w:right w:val="single" w:sz="8" w:space="0" w:color="000000"/>
            </w:tcBorders>
            <w:tcMar>
              <w:top w:w="100" w:type="dxa"/>
              <w:left w:w="100" w:type="dxa"/>
              <w:bottom w:w="100" w:type="dxa"/>
              <w:right w:w="100" w:type="dxa"/>
            </w:tcMar>
            <w:hideMark/>
          </w:tcPr>
          <w:p w14:paraId="70A36E99"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right w:val="single" w:sz="8" w:space="0" w:color="000000"/>
            </w:tcBorders>
            <w:tcMar>
              <w:top w:w="100" w:type="dxa"/>
              <w:left w:w="100" w:type="dxa"/>
              <w:bottom w:w="100" w:type="dxa"/>
              <w:right w:w="100" w:type="dxa"/>
            </w:tcMar>
            <w:hideMark/>
          </w:tcPr>
          <w:p w14:paraId="48D6C4B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72447D5C" w14:textId="77777777" w:rsidR="00E02905" w:rsidRPr="00E02905" w:rsidRDefault="00E02905" w:rsidP="00E02905">
            <w:pPr>
              <w:rPr>
                <w:rFonts w:ascii="Times New Roman" w:eastAsia="Times New Roman" w:hAnsi="Times New Roman" w:cs="Times New Roman"/>
              </w:rPr>
            </w:pPr>
          </w:p>
        </w:tc>
      </w:tr>
      <w:tr w:rsidR="00E02905" w:rsidRPr="00E02905" w14:paraId="654A76EB" w14:textId="77777777" w:rsidTr="00E02905">
        <w:tc>
          <w:tcPr>
            <w:tcW w:w="44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649B286"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452C26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5F8CF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374DB4A" w14:textId="75DA03DE" w:rsidR="00E02905" w:rsidRDefault="00E02905" w:rsidP="00E02905">
      <w:pPr>
        <w:rPr>
          <w:rFonts w:ascii="Arial" w:hAnsi="Arial" w:cs="Arial"/>
          <w:color w:val="000000"/>
          <w:sz w:val="22"/>
          <w:szCs w:val="22"/>
        </w:rPr>
      </w:pPr>
      <w:r>
        <w:rPr>
          <w:rFonts w:ascii="Arial" w:hAnsi="Arial" w:cs="Arial"/>
          <w:color w:val="000000"/>
          <w:sz w:val="22"/>
          <w:szCs w:val="22"/>
        </w:rPr>
        <w:t xml:space="preserve">Note that for the data item 'arr', it is an array of recHighScore records. Please refer to the section </w:t>
      </w:r>
      <w:hyperlink w:anchor="_Arrays_of_Records" w:history="1">
        <w:r>
          <w:rPr>
            <w:rStyle w:val="Hyperlink"/>
            <w:rFonts w:ascii="Arial" w:hAnsi="Arial" w:cs="Arial"/>
            <w:color w:val="1155CC"/>
            <w:sz w:val="22"/>
            <w:szCs w:val="22"/>
          </w:rPr>
          <w:t>Arrays of Records</w:t>
        </w:r>
      </w:hyperlink>
      <w:r>
        <w:rPr>
          <w:rFonts w:ascii="Arial" w:hAnsi="Arial" w:cs="Arial"/>
          <w:color w:val="000000"/>
          <w:sz w:val="22"/>
          <w:szCs w:val="22"/>
        </w:rPr>
        <w:t xml:space="preserve"> for more information about this data structure.</w:t>
      </w:r>
    </w:p>
    <w:p w14:paraId="47D34D64" w14:textId="77777777" w:rsidR="00E02905" w:rsidRDefault="00E02905">
      <w:pPr>
        <w:rPr>
          <w:rFonts w:ascii="Arial" w:hAnsi="Arial" w:cs="Arial"/>
          <w:color w:val="000000"/>
          <w:sz w:val="22"/>
          <w:szCs w:val="22"/>
        </w:rPr>
      </w:pPr>
      <w:r>
        <w:rPr>
          <w:rFonts w:ascii="Arial" w:hAnsi="Arial" w:cs="Arial"/>
          <w:color w:val="000000"/>
          <w:sz w:val="22"/>
          <w:szCs w:val="22"/>
        </w:rPr>
        <w:br w:type="page"/>
      </w:r>
    </w:p>
    <w:p w14:paraId="02E7133F" w14:textId="78B9DCAD" w:rsidR="00E02905" w:rsidRDefault="00CF2C2A" w:rsidP="00CF2C2A">
      <w:pPr>
        <w:pStyle w:val="Heading3"/>
      </w:pPr>
      <w:bookmarkStart w:id="43" w:name="_Toc89187856"/>
      <w:r>
        <w:lastRenderedPageBreak/>
        <w:t>Pseudocode</w:t>
      </w:r>
      <w:bookmarkEnd w:id="43"/>
    </w:p>
    <w:p w14:paraId="7D17E78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BEGIN sortHighScores(arr As recHighScore() By Reference)</w:t>
      </w:r>
    </w:p>
    <w:p w14:paraId="1919476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'REM Standard NESA bubble sort algorithm</w:t>
      </w:r>
    </w:p>
    <w:p w14:paraId="79D5513F"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last As Integer = number of items in arr</w:t>
      </w:r>
    </w:p>
    <w:p w14:paraId="079AD062"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swapped As Boolean = True</w:t>
      </w:r>
    </w:p>
    <w:p w14:paraId="5938E1B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i As Integer = 1</w:t>
      </w:r>
    </w:p>
    <w:p w14:paraId="763735F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'REM Outer loop controlling each pass through the algorithm</w:t>
      </w:r>
    </w:p>
    <w:p w14:paraId="3F1D34F2"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WHILE swapped = True</w:t>
      </w:r>
    </w:p>
    <w:p w14:paraId="5E84EC0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swapped = False</w:t>
      </w:r>
    </w:p>
    <w:p w14:paraId="2C5F804B"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i = 1</w:t>
      </w:r>
    </w:p>
    <w:p w14:paraId="66C9761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'REM Inner loop controlling the pairwise comparison and swaps of elements in the array</w:t>
      </w:r>
    </w:p>
    <w:p w14:paraId="59C5319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WHILE i &lt; last</w:t>
      </w:r>
    </w:p>
    <w:p w14:paraId="7D0B6B4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IF arr(i).elapsedTime &gt; arr(i + 1).elapsedTime THEN</w:t>
      </w:r>
    </w:p>
    <w:p w14:paraId="3A1E85D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'REM Swap subroutine that swaps arr(i) and arr(i+1)</w:t>
      </w:r>
    </w:p>
    <w:p w14:paraId="4000574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u w:val="single"/>
        </w:rPr>
        <w:t>swap</w:t>
      </w:r>
      <w:r w:rsidRPr="00CF2C2A">
        <w:rPr>
          <w:rFonts w:ascii="Courier New" w:eastAsia="Times New Roman" w:hAnsi="Courier New" w:cs="Courier New"/>
          <w:color w:val="000000"/>
          <w:sz w:val="22"/>
          <w:szCs w:val="22"/>
        </w:rPr>
        <w:t>(arr, i, i + 1)</w:t>
      </w:r>
    </w:p>
    <w:p w14:paraId="6821FD8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swapped = True</w:t>
      </w:r>
    </w:p>
    <w:p w14:paraId="7B08656E"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ENDIF</w:t>
      </w:r>
    </w:p>
    <w:p w14:paraId="0C28260C"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i = i + 1</w:t>
      </w:r>
    </w:p>
    <w:p w14:paraId="7B48623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ENDWHILE</w:t>
      </w:r>
    </w:p>
    <w:p w14:paraId="22ECB93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last = last - 1</w:t>
      </w:r>
    </w:p>
    <w:p w14:paraId="6E8B2A4E"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END WHILE</w:t>
      </w:r>
    </w:p>
    <w:p w14:paraId="6BE2E7AC"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END sortHighScores</w:t>
      </w:r>
    </w:p>
    <w:p w14:paraId="7ADE9CB4" w14:textId="77777777" w:rsidR="00CF2C2A" w:rsidRPr="00CF2C2A" w:rsidRDefault="00CF2C2A" w:rsidP="00CF2C2A">
      <w:pPr>
        <w:rPr>
          <w:rFonts w:ascii="Times New Roman" w:eastAsia="Times New Roman" w:hAnsi="Times New Roman" w:cs="Times New Roman"/>
        </w:rPr>
      </w:pPr>
    </w:p>
    <w:p w14:paraId="492EA2E5"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BEGIN swap(arr As Any() By Reference, swapIdxA As Integer, swapIdxB As Integer)</w:t>
      </w:r>
    </w:p>
    <w:p w14:paraId="1D2C0EA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'REM Swap arr(swapIdxA) with arr(swapIdxB), mutating original array by reference</w:t>
      </w:r>
    </w:p>
    <w:p w14:paraId="3E39C50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temp As Any = arr(swapIdxA)</w:t>
      </w:r>
    </w:p>
    <w:p w14:paraId="49485A2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arr(swapIdxA) = arr(swapIdxB)</w:t>
      </w:r>
    </w:p>
    <w:p w14:paraId="77B7AEB5"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arr(swapIdxB) = temp</w:t>
      </w:r>
    </w:p>
    <w:p w14:paraId="5CB6517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END swap</w:t>
      </w:r>
    </w:p>
    <w:p w14:paraId="0D53CDAA" w14:textId="77777777" w:rsidR="00CF2C2A" w:rsidRPr="00CF2C2A" w:rsidRDefault="00CF2C2A" w:rsidP="00CF2C2A"/>
    <w:sectPr w:rsidR="00CF2C2A" w:rsidRPr="00CF2C2A" w:rsidSect="00B5024E">
      <w:pgSz w:w="15840" w:h="12240" w:orient="landscape" w:code="1"/>
      <w:pgMar w:top="720" w:right="720" w:bottom="720" w:left="1080" w:header="70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FF225" w14:textId="77777777" w:rsidR="009F51F7" w:rsidRDefault="009F51F7" w:rsidP="001205A1">
      <w:r>
        <w:separator/>
      </w:r>
    </w:p>
  </w:endnote>
  <w:endnote w:type="continuationSeparator" w:id="0">
    <w:p w14:paraId="1A9013B0" w14:textId="77777777" w:rsidR="009F51F7" w:rsidRDefault="009F51F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5CC680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DBEADAE"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0FDE944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291CFA2" w14:textId="77777777" w:rsidTr="005F4F46">
      <w:tc>
        <w:tcPr>
          <w:tcW w:w="5395" w:type="dxa"/>
        </w:tcPr>
        <w:p w14:paraId="68EB46BA" w14:textId="146E3A17" w:rsidR="001205A1" w:rsidRPr="001205A1" w:rsidRDefault="00CF2C2A" w:rsidP="00C66528">
          <w:pPr>
            <w:pStyle w:val="Footer"/>
          </w:pPr>
          <w:r>
            <w:rPr>
              <w:color w:val="7F7F7F" w:themeColor="text1" w:themeTint="80"/>
            </w:rPr>
            <w:t>38177 36238194</w:t>
          </w:r>
        </w:p>
      </w:tc>
      <w:tc>
        <w:tcPr>
          <w:tcW w:w="5395" w:type="dxa"/>
        </w:tcPr>
        <w:p w14:paraId="25052CBB" w14:textId="29E2816D" w:rsidR="001205A1" w:rsidRPr="001205A1" w:rsidRDefault="00CF2C2A" w:rsidP="001205A1">
          <w:pPr>
            <w:pStyle w:val="Footer"/>
          </w:pPr>
          <w:r>
            <w:t>IS1101 2021</w:t>
          </w:r>
        </w:p>
      </w:tc>
    </w:tr>
  </w:tbl>
  <w:p w14:paraId="3ED7618D"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8433780"/>
      <w:docPartObj>
        <w:docPartGallery w:val="Page Numbers (Bottom of Page)"/>
        <w:docPartUnique/>
      </w:docPartObj>
    </w:sdtPr>
    <w:sdtContent>
      <w:p w14:paraId="179916DF" w14:textId="77777777" w:rsidR="00CF2C2A" w:rsidRDefault="00CF2C2A" w:rsidP="00CF2C2A">
        <w:pPr>
          <w:pStyle w:val="Footer"/>
          <w:framePr w:wrap="none" w:vAnchor="text" w:hAnchor="page" w:x="14866" w:y="3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F2C2A" w14:paraId="3C4662F7" w14:textId="77777777" w:rsidTr="004C5707">
      <w:tc>
        <w:tcPr>
          <w:tcW w:w="5395" w:type="dxa"/>
        </w:tcPr>
        <w:p w14:paraId="3B643991" w14:textId="70296A23" w:rsidR="00CF2C2A" w:rsidRPr="001205A1" w:rsidRDefault="00CF2C2A" w:rsidP="00CF2C2A">
          <w:pPr>
            <w:pStyle w:val="Footer"/>
          </w:pPr>
          <w:r>
            <w:rPr>
              <w:color w:val="7F7F7F" w:themeColor="text1" w:themeTint="80"/>
            </w:rPr>
            <w:t>38177 36238194</w:t>
          </w:r>
        </w:p>
      </w:tc>
      <w:tc>
        <w:tcPr>
          <w:tcW w:w="5395" w:type="dxa"/>
        </w:tcPr>
        <w:p w14:paraId="0F013477" w14:textId="77777777" w:rsidR="00CF2C2A" w:rsidRPr="001205A1" w:rsidRDefault="00CF2C2A" w:rsidP="00CF2C2A">
          <w:pPr>
            <w:pStyle w:val="Footer"/>
          </w:pPr>
          <w:r>
            <w:t>IS1101 2021</w:t>
          </w:r>
        </w:p>
      </w:tc>
    </w:tr>
  </w:tbl>
  <w:p w14:paraId="5FBB24D4" w14:textId="318E4E72" w:rsidR="00CF2C2A" w:rsidRPr="00CF2C2A" w:rsidRDefault="00CF2C2A" w:rsidP="00CF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4B4F6" w14:textId="77777777" w:rsidR="009F51F7" w:rsidRDefault="009F51F7" w:rsidP="001205A1">
      <w:r>
        <w:separator/>
      </w:r>
    </w:p>
  </w:footnote>
  <w:footnote w:type="continuationSeparator" w:id="0">
    <w:p w14:paraId="79B2A391" w14:textId="77777777" w:rsidR="009F51F7" w:rsidRDefault="009F51F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82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9E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30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4CA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B566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113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E4DC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D2DCE"/>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4712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7D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0176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A0C1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309A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03A7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5515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D337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623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708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63AE4"/>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A740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6BB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73AE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C29F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36B6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84D5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D7BE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453B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0591D"/>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7431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3067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A1AE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86A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1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0272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612E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403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E0585"/>
    <w:multiLevelType w:val="multilevel"/>
    <w:tmpl w:val="BA84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050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2628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118F3"/>
    <w:multiLevelType w:val="multilevel"/>
    <w:tmpl w:val="C34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0"/>
  </w:num>
  <w:num w:numId="3">
    <w:abstractNumId w:val="36"/>
  </w:num>
  <w:num w:numId="4">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0"/>
  </w:num>
  <w:num w:numId="7">
    <w:abstractNumId w:val="31"/>
  </w:num>
  <w:num w:numId="8">
    <w:abstractNumId w:val="7"/>
  </w:num>
  <w:num w:numId="9">
    <w:abstractNumId w:val="30"/>
  </w:num>
  <w:num w:numId="10">
    <w:abstractNumId w:val="3"/>
  </w:num>
  <w:num w:numId="11">
    <w:abstractNumId w:val="18"/>
  </w:num>
  <w:num w:numId="12">
    <w:abstractNumId w:val="33"/>
  </w:num>
  <w:num w:numId="13">
    <w:abstractNumId w:val="1"/>
  </w:num>
  <w:num w:numId="14">
    <w:abstractNumId w:val="9"/>
  </w:num>
  <w:num w:numId="15">
    <w:abstractNumId w:val="26"/>
  </w:num>
  <w:num w:numId="16">
    <w:abstractNumId w:val="6"/>
  </w:num>
  <w:num w:numId="17">
    <w:abstractNumId w:val="8"/>
  </w:num>
  <w:num w:numId="18">
    <w:abstractNumId w:val="27"/>
  </w:num>
  <w:num w:numId="19">
    <w:abstractNumId w:val="2"/>
  </w:num>
  <w:num w:numId="20">
    <w:abstractNumId w:val="32"/>
  </w:num>
  <w:num w:numId="21">
    <w:abstractNumId w:val="13"/>
  </w:num>
  <w:num w:numId="22">
    <w:abstractNumId w:val="35"/>
  </w:num>
  <w:num w:numId="23">
    <w:abstractNumId w:val="14"/>
  </w:num>
  <w:num w:numId="24">
    <w:abstractNumId w:val="37"/>
  </w:num>
  <w:num w:numId="25">
    <w:abstractNumId w:val="12"/>
  </w:num>
  <w:num w:numId="26">
    <w:abstractNumId w:val="22"/>
  </w:num>
  <w:num w:numId="27">
    <w:abstractNumId w:val="23"/>
  </w:num>
  <w:num w:numId="28">
    <w:abstractNumId w:val="16"/>
  </w:num>
  <w:num w:numId="29">
    <w:abstractNumId w:val="5"/>
  </w:num>
  <w:num w:numId="30">
    <w:abstractNumId w:val="19"/>
  </w:num>
  <w:num w:numId="31">
    <w:abstractNumId w:val="34"/>
  </w:num>
  <w:num w:numId="32">
    <w:abstractNumId w:val="15"/>
  </w:num>
  <w:num w:numId="33">
    <w:abstractNumId w:val="24"/>
  </w:num>
  <w:num w:numId="34">
    <w:abstractNumId w:val="25"/>
  </w:num>
  <w:num w:numId="35">
    <w:abstractNumId w:val="29"/>
  </w:num>
  <w:num w:numId="36">
    <w:abstractNumId w:val="17"/>
  </w:num>
  <w:num w:numId="37">
    <w:abstractNumId w:val="38"/>
  </w:num>
  <w:num w:numId="38">
    <w:abstractNumId w:val="11"/>
  </w:num>
  <w:num w:numId="39">
    <w:abstractNumId w:val="28"/>
  </w:num>
  <w:num w:numId="40">
    <w:abstractNumId w:val="2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02"/>
    <w:rsid w:val="00017BD7"/>
    <w:rsid w:val="000C4ED1"/>
    <w:rsid w:val="001205A1"/>
    <w:rsid w:val="001C47C6"/>
    <w:rsid w:val="002877E8"/>
    <w:rsid w:val="002D545C"/>
    <w:rsid w:val="002E7C4E"/>
    <w:rsid w:val="0031055C"/>
    <w:rsid w:val="00371EE1"/>
    <w:rsid w:val="003A798E"/>
    <w:rsid w:val="00425A99"/>
    <w:rsid w:val="005E6B25"/>
    <w:rsid w:val="005F4F46"/>
    <w:rsid w:val="00644760"/>
    <w:rsid w:val="006C60E6"/>
    <w:rsid w:val="007B0740"/>
    <w:rsid w:val="007C1BAB"/>
    <w:rsid w:val="00887281"/>
    <w:rsid w:val="008C473D"/>
    <w:rsid w:val="009F51F7"/>
    <w:rsid w:val="00A15CF7"/>
    <w:rsid w:val="00A24793"/>
    <w:rsid w:val="00A81248"/>
    <w:rsid w:val="00B243C8"/>
    <w:rsid w:val="00B5024E"/>
    <w:rsid w:val="00BA4002"/>
    <w:rsid w:val="00BB26E5"/>
    <w:rsid w:val="00C641DC"/>
    <w:rsid w:val="00C66528"/>
    <w:rsid w:val="00C915F0"/>
    <w:rsid w:val="00CF2C2A"/>
    <w:rsid w:val="00D05232"/>
    <w:rsid w:val="00D555B7"/>
    <w:rsid w:val="00E02905"/>
    <w:rsid w:val="00E35CE5"/>
    <w:rsid w:val="00E842FA"/>
    <w:rsid w:val="00EC6FFC"/>
    <w:rsid w:val="00FB65B8"/>
    <w:rsid w:val="00FC16E4"/>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77C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BA4002"/>
    <w:pPr>
      <w:keepNext/>
      <w:keepLines/>
      <w:spacing w:after="240"/>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E842FA"/>
    <w:pPr>
      <w:keepNext/>
      <w:keepLines/>
      <w:spacing w:after="120"/>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BA4002"/>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E842FA"/>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unhideWhenUsed/>
    <w:rsid w:val="00BA4002"/>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B5024E"/>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B5024E"/>
    <w:pPr>
      <w:spacing w:after="100"/>
    </w:pPr>
  </w:style>
  <w:style w:type="paragraph" w:styleId="TOC2">
    <w:name w:val="toc 2"/>
    <w:basedOn w:val="Normal"/>
    <w:next w:val="Normal"/>
    <w:autoRedefine/>
    <w:uiPriority w:val="39"/>
    <w:rsid w:val="00B5024E"/>
    <w:pPr>
      <w:spacing w:after="100"/>
      <w:ind w:left="240"/>
    </w:pPr>
  </w:style>
  <w:style w:type="paragraph" w:styleId="TOC3">
    <w:name w:val="toc 3"/>
    <w:basedOn w:val="Normal"/>
    <w:next w:val="Normal"/>
    <w:autoRedefine/>
    <w:uiPriority w:val="39"/>
    <w:rsid w:val="00B5024E"/>
    <w:pPr>
      <w:spacing w:after="100"/>
      <w:ind w:left="480"/>
    </w:pPr>
  </w:style>
  <w:style w:type="character" w:styleId="Hyperlink">
    <w:name w:val="Hyperlink"/>
    <w:basedOn w:val="DefaultParagraphFont"/>
    <w:uiPriority w:val="99"/>
    <w:unhideWhenUsed/>
    <w:rsid w:val="00B5024E"/>
    <w:rPr>
      <w:color w:val="0000FF" w:themeColor="hyperlink"/>
      <w:u w:val="single"/>
    </w:rPr>
  </w:style>
  <w:style w:type="character" w:customStyle="1" w:styleId="apple-tab-span">
    <w:name w:val="apple-tab-span"/>
    <w:basedOn w:val="DefaultParagraphFont"/>
    <w:rsid w:val="00E02905"/>
  </w:style>
  <w:style w:type="character" w:styleId="UnresolvedMention">
    <w:name w:val="Unresolved Mention"/>
    <w:basedOn w:val="DefaultParagraphFont"/>
    <w:uiPriority w:val="99"/>
    <w:semiHidden/>
    <w:unhideWhenUsed/>
    <w:rsid w:val="008C4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9570">
      <w:bodyDiv w:val="1"/>
      <w:marLeft w:val="0"/>
      <w:marRight w:val="0"/>
      <w:marTop w:val="0"/>
      <w:marBottom w:val="0"/>
      <w:divBdr>
        <w:top w:val="none" w:sz="0" w:space="0" w:color="auto"/>
        <w:left w:val="none" w:sz="0" w:space="0" w:color="auto"/>
        <w:bottom w:val="none" w:sz="0" w:space="0" w:color="auto"/>
        <w:right w:val="none" w:sz="0" w:space="0" w:color="auto"/>
      </w:divBdr>
    </w:div>
    <w:div w:id="214589867">
      <w:bodyDiv w:val="1"/>
      <w:marLeft w:val="0"/>
      <w:marRight w:val="0"/>
      <w:marTop w:val="0"/>
      <w:marBottom w:val="0"/>
      <w:divBdr>
        <w:top w:val="none" w:sz="0" w:space="0" w:color="auto"/>
        <w:left w:val="none" w:sz="0" w:space="0" w:color="auto"/>
        <w:bottom w:val="none" w:sz="0" w:space="0" w:color="auto"/>
        <w:right w:val="none" w:sz="0" w:space="0" w:color="auto"/>
      </w:divBdr>
    </w:div>
    <w:div w:id="261305977">
      <w:bodyDiv w:val="1"/>
      <w:marLeft w:val="0"/>
      <w:marRight w:val="0"/>
      <w:marTop w:val="0"/>
      <w:marBottom w:val="0"/>
      <w:divBdr>
        <w:top w:val="none" w:sz="0" w:space="0" w:color="auto"/>
        <w:left w:val="none" w:sz="0" w:space="0" w:color="auto"/>
        <w:bottom w:val="none" w:sz="0" w:space="0" w:color="auto"/>
        <w:right w:val="none" w:sz="0" w:space="0" w:color="auto"/>
      </w:divBdr>
    </w:div>
    <w:div w:id="265387319">
      <w:bodyDiv w:val="1"/>
      <w:marLeft w:val="0"/>
      <w:marRight w:val="0"/>
      <w:marTop w:val="0"/>
      <w:marBottom w:val="0"/>
      <w:divBdr>
        <w:top w:val="none" w:sz="0" w:space="0" w:color="auto"/>
        <w:left w:val="none" w:sz="0" w:space="0" w:color="auto"/>
        <w:bottom w:val="none" w:sz="0" w:space="0" w:color="auto"/>
        <w:right w:val="none" w:sz="0" w:space="0" w:color="auto"/>
      </w:divBdr>
    </w:div>
    <w:div w:id="353382921">
      <w:bodyDiv w:val="1"/>
      <w:marLeft w:val="0"/>
      <w:marRight w:val="0"/>
      <w:marTop w:val="0"/>
      <w:marBottom w:val="0"/>
      <w:divBdr>
        <w:top w:val="none" w:sz="0" w:space="0" w:color="auto"/>
        <w:left w:val="none" w:sz="0" w:space="0" w:color="auto"/>
        <w:bottom w:val="none" w:sz="0" w:space="0" w:color="auto"/>
        <w:right w:val="none" w:sz="0" w:space="0" w:color="auto"/>
      </w:divBdr>
    </w:div>
    <w:div w:id="355229264">
      <w:bodyDiv w:val="1"/>
      <w:marLeft w:val="0"/>
      <w:marRight w:val="0"/>
      <w:marTop w:val="0"/>
      <w:marBottom w:val="0"/>
      <w:divBdr>
        <w:top w:val="none" w:sz="0" w:space="0" w:color="auto"/>
        <w:left w:val="none" w:sz="0" w:space="0" w:color="auto"/>
        <w:bottom w:val="none" w:sz="0" w:space="0" w:color="auto"/>
        <w:right w:val="none" w:sz="0" w:space="0" w:color="auto"/>
      </w:divBdr>
    </w:div>
    <w:div w:id="728649636">
      <w:bodyDiv w:val="1"/>
      <w:marLeft w:val="0"/>
      <w:marRight w:val="0"/>
      <w:marTop w:val="0"/>
      <w:marBottom w:val="0"/>
      <w:divBdr>
        <w:top w:val="none" w:sz="0" w:space="0" w:color="auto"/>
        <w:left w:val="none" w:sz="0" w:space="0" w:color="auto"/>
        <w:bottom w:val="none" w:sz="0" w:space="0" w:color="auto"/>
        <w:right w:val="none" w:sz="0" w:space="0" w:color="auto"/>
      </w:divBdr>
    </w:div>
    <w:div w:id="949166400">
      <w:bodyDiv w:val="1"/>
      <w:marLeft w:val="0"/>
      <w:marRight w:val="0"/>
      <w:marTop w:val="0"/>
      <w:marBottom w:val="0"/>
      <w:divBdr>
        <w:top w:val="none" w:sz="0" w:space="0" w:color="auto"/>
        <w:left w:val="none" w:sz="0" w:space="0" w:color="auto"/>
        <w:bottom w:val="none" w:sz="0" w:space="0" w:color="auto"/>
        <w:right w:val="none" w:sz="0" w:space="0" w:color="auto"/>
      </w:divBdr>
    </w:div>
    <w:div w:id="998273152">
      <w:bodyDiv w:val="1"/>
      <w:marLeft w:val="0"/>
      <w:marRight w:val="0"/>
      <w:marTop w:val="0"/>
      <w:marBottom w:val="0"/>
      <w:divBdr>
        <w:top w:val="none" w:sz="0" w:space="0" w:color="auto"/>
        <w:left w:val="none" w:sz="0" w:space="0" w:color="auto"/>
        <w:bottom w:val="none" w:sz="0" w:space="0" w:color="auto"/>
        <w:right w:val="none" w:sz="0" w:space="0" w:color="auto"/>
      </w:divBdr>
    </w:div>
    <w:div w:id="1237016543">
      <w:bodyDiv w:val="1"/>
      <w:marLeft w:val="0"/>
      <w:marRight w:val="0"/>
      <w:marTop w:val="0"/>
      <w:marBottom w:val="0"/>
      <w:divBdr>
        <w:top w:val="none" w:sz="0" w:space="0" w:color="auto"/>
        <w:left w:val="none" w:sz="0" w:space="0" w:color="auto"/>
        <w:bottom w:val="none" w:sz="0" w:space="0" w:color="auto"/>
        <w:right w:val="none" w:sz="0" w:space="0" w:color="auto"/>
      </w:divBdr>
    </w:div>
    <w:div w:id="1476220396">
      <w:bodyDiv w:val="1"/>
      <w:marLeft w:val="0"/>
      <w:marRight w:val="0"/>
      <w:marTop w:val="0"/>
      <w:marBottom w:val="0"/>
      <w:divBdr>
        <w:top w:val="none" w:sz="0" w:space="0" w:color="auto"/>
        <w:left w:val="none" w:sz="0" w:space="0" w:color="auto"/>
        <w:bottom w:val="none" w:sz="0" w:space="0" w:color="auto"/>
        <w:right w:val="none" w:sz="0" w:space="0" w:color="auto"/>
      </w:divBdr>
    </w:div>
    <w:div w:id="1567035897">
      <w:bodyDiv w:val="1"/>
      <w:marLeft w:val="0"/>
      <w:marRight w:val="0"/>
      <w:marTop w:val="0"/>
      <w:marBottom w:val="0"/>
      <w:divBdr>
        <w:top w:val="none" w:sz="0" w:space="0" w:color="auto"/>
        <w:left w:val="none" w:sz="0" w:space="0" w:color="auto"/>
        <w:bottom w:val="none" w:sz="0" w:space="0" w:color="auto"/>
        <w:right w:val="none" w:sz="0" w:space="0" w:color="auto"/>
      </w:divBdr>
    </w:div>
    <w:div w:id="1595934742">
      <w:bodyDiv w:val="1"/>
      <w:marLeft w:val="0"/>
      <w:marRight w:val="0"/>
      <w:marTop w:val="0"/>
      <w:marBottom w:val="0"/>
      <w:divBdr>
        <w:top w:val="none" w:sz="0" w:space="0" w:color="auto"/>
        <w:left w:val="none" w:sz="0" w:space="0" w:color="auto"/>
        <w:bottom w:val="none" w:sz="0" w:space="0" w:color="auto"/>
        <w:right w:val="none" w:sz="0" w:space="0" w:color="auto"/>
      </w:divBdr>
    </w:div>
    <w:div w:id="1599947663">
      <w:bodyDiv w:val="1"/>
      <w:marLeft w:val="0"/>
      <w:marRight w:val="0"/>
      <w:marTop w:val="0"/>
      <w:marBottom w:val="0"/>
      <w:divBdr>
        <w:top w:val="none" w:sz="0" w:space="0" w:color="auto"/>
        <w:left w:val="none" w:sz="0" w:space="0" w:color="auto"/>
        <w:bottom w:val="none" w:sz="0" w:space="0" w:color="auto"/>
        <w:right w:val="none" w:sz="0" w:space="0" w:color="auto"/>
      </w:divBdr>
    </w:div>
    <w:div w:id="1615557320">
      <w:bodyDiv w:val="1"/>
      <w:marLeft w:val="0"/>
      <w:marRight w:val="0"/>
      <w:marTop w:val="0"/>
      <w:marBottom w:val="0"/>
      <w:divBdr>
        <w:top w:val="none" w:sz="0" w:space="0" w:color="auto"/>
        <w:left w:val="none" w:sz="0" w:space="0" w:color="auto"/>
        <w:bottom w:val="none" w:sz="0" w:space="0" w:color="auto"/>
        <w:right w:val="none" w:sz="0" w:space="0" w:color="auto"/>
      </w:divBdr>
    </w:div>
    <w:div w:id="1653827430">
      <w:bodyDiv w:val="1"/>
      <w:marLeft w:val="0"/>
      <w:marRight w:val="0"/>
      <w:marTop w:val="0"/>
      <w:marBottom w:val="0"/>
      <w:divBdr>
        <w:top w:val="none" w:sz="0" w:space="0" w:color="auto"/>
        <w:left w:val="none" w:sz="0" w:space="0" w:color="auto"/>
        <w:bottom w:val="none" w:sz="0" w:space="0" w:color="auto"/>
        <w:right w:val="none" w:sz="0" w:space="0" w:color="auto"/>
      </w:divBdr>
    </w:div>
    <w:div w:id="1687630778">
      <w:bodyDiv w:val="1"/>
      <w:marLeft w:val="0"/>
      <w:marRight w:val="0"/>
      <w:marTop w:val="0"/>
      <w:marBottom w:val="0"/>
      <w:divBdr>
        <w:top w:val="none" w:sz="0" w:space="0" w:color="auto"/>
        <w:left w:val="none" w:sz="0" w:space="0" w:color="auto"/>
        <w:bottom w:val="none" w:sz="0" w:space="0" w:color="auto"/>
        <w:right w:val="none" w:sz="0" w:space="0" w:color="auto"/>
      </w:divBdr>
    </w:div>
    <w:div w:id="1748113740">
      <w:bodyDiv w:val="1"/>
      <w:marLeft w:val="0"/>
      <w:marRight w:val="0"/>
      <w:marTop w:val="0"/>
      <w:marBottom w:val="0"/>
      <w:divBdr>
        <w:top w:val="none" w:sz="0" w:space="0" w:color="auto"/>
        <w:left w:val="none" w:sz="0" w:space="0" w:color="auto"/>
        <w:bottom w:val="none" w:sz="0" w:space="0" w:color="auto"/>
        <w:right w:val="none" w:sz="0" w:space="0" w:color="auto"/>
      </w:divBdr>
    </w:div>
    <w:div w:id="18822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gs-jack-bashford.github.io/maze-game-screen-designs" TargetMode="Externa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bashford\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C2AAB9-280F-45DF-85C3-60086183A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26</Pages>
  <Words>4239</Words>
  <Characters>24168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2021-11-30T07:04:00Z</dcterms:created>
  <dcterms:modified xsi:type="dcterms:W3CDTF">2021-11-30T07:14:00Z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